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1E0" w:firstRow="1" w:lastRow="1" w:firstColumn="1" w:lastColumn="1" w:noHBand="0" w:noVBand="0"/>
      </w:tblPr>
      <w:tblGrid>
        <w:gridCol w:w="4368"/>
        <w:gridCol w:w="5126"/>
      </w:tblGrid>
      <w:tr w:rsidR="00052D80" w14:paraId="6835E267" w14:textId="77777777" w:rsidTr="004B5197">
        <w:trPr>
          <w:cantSplit/>
          <w:trHeight w:hRule="exact" w:val="10206"/>
        </w:trPr>
        <w:tc>
          <w:tcPr>
            <w:tcW w:w="9494" w:type="dxa"/>
            <w:gridSpan w:val="2"/>
          </w:tcPr>
          <w:p w14:paraId="7ACA575D" w14:textId="6487BE78" w:rsidR="00052D80" w:rsidRDefault="004A1145" w:rsidP="00052D80">
            <w:pPr>
              <w:pStyle w:val="Titre6"/>
            </w:pPr>
            <w:r>
              <w:t>GRAND</w:t>
            </w:r>
            <w:r w:rsidR="00AF30B8">
              <w:t xml:space="preserve"> </w:t>
            </w:r>
            <w:r>
              <w:t>LIST</w:t>
            </w:r>
          </w:p>
          <w:p w14:paraId="3F868A3D" w14:textId="77777777" w:rsidR="00052D80" w:rsidRDefault="00E10016" w:rsidP="004B5197">
            <w:pPr>
              <w:pStyle w:val="Titre8"/>
              <w:ind w:left="142" w:right="48"/>
            </w:pPr>
            <w:bookmarkStart w:id="0" w:name="SousTitre"/>
            <w:r>
              <w:t>Projet</w:t>
            </w:r>
            <w:r w:rsidR="00052D80">
              <w:t xml:space="preserve"> </w:t>
            </w:r>
            <w:bookmarkEnd w:id="0"/>
            <w:r w:rsidR="00916CE9">
              <w:t xml:space="preserve">module </w:t>
            </w:r>
            <w:r w:rsidR="00DD33F9">
              <w:t>133</w:t>
            </w:r>
          </w:p>
          <w:p w14:paraId="27721EF4" w14:textId="77777777" w:rsidR="00052D80" w:rsidRPr="00E6075C" w:rsidRDefault="00052D80" w:rsidP="00052D80"/>
          <w:p w14:paraId="601A337B" w14:textId="77777777" w:rsidR="00052D80" w:rsidRDefault="000C6F31" w:rsidP="00052D80">
            <w:pPr>
              <w:pStyle w:val="Titre7"/>
            </w:pPr>
            <w:r w:rsidRPr="008C0E5E">
              <w:rPr>
                <w:noProof/>
                <w:lang w:val="fr-CH" w:eastAsia="fr-CH"/>
              </w:rPr>
              <w:drawing>
                <wp:anchor distT="0" distB="0" distL="114300" distR="114300" simplePos="0" relativeHeight="251658240" behindDoc="0" locked="0" layoutInCell="1" allowOverlap="1" wp14:anchorId="21CF9F39" wp14:editId="351C0621">
                  <wp:simplePos x="0" y="0"/>
                  <wp:positionH relativeFrom="column">
                    <wp:posOffset>1314540</wp:posOffset>
                  </wp:positionH>
                  <wp:positionV relativeFrom="paragraph">
                    <wp:posOffset>583112</wp:posOffset>
                  </wp:positionV>
                  <wp:extent cx="2926800" cy="1404000"/>
                  <wp:effectExtent l="0" t="0" r="6985" b="5715"/>
                  <wp:wrapNone/>
                  <wp:docPr id="34" name="Picture 34" descr="S:\EMF\ElevesCommun\2015-2016\Waeberla\Logos\Logo_EMF-Informatique_FR_RVB_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:\EMF\ElevesCommun\2015-2016\Waeberla\Logos\Logo_EMF-Informatique_FR_RVB_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140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6077">
              <w:rPr>
                <w:noProof/>
                <w:lang w:val="fr-CH" w:eastAsia="fr-CH"/>
              </w:rPr>
              <w:drawing>
                <wp:anchor distT="0" distB="0" distL="114300" distR="114300" simplePos="0" relativeHeight="251658241" behindDoc="0" locked="0" layoutInCell="1" allowOverlap="1" wp14:anchorId="0F23F137" wp14:editId="70E97A8F">
                  <wp:simplePos x="0" y="0"/>
                  <wp:positionH relativeFrom="column">
                    <wp:posOffset>1230630</wp:posOffset>
                  </wp:positionH>
                  <wp:positionV relativeFrom="paragraph">
                    <wp:posOffset>7167245</wp:posOffset>
                  </wp:positionV>
                  <wp:extent cx="1638300" cy="821055"/>
                  <wp:effectExtent l="0" t="0" r="0" b="0"/>
                  <wp:wrapNone/>
                  <wp:docPr id="16" name="Picture 16" descr="http://www.emf.ch/sites/default/files/images/logus/id_logus_f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http://www.emf.ch/sites/default/files/images/logus/id_logus_f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82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6075C" w14:paraId="0269CFA9" w14:textId="77777777" w:rsidTr="004B5197">
        <w:tc>
          <w:tcPr>
            <w:tcW w:w="4368" w:type="dxa"/>
            <w:vAlign w:val="center"/>
          </w:tcPr>
          <w:p w14:paraId="763B78C2" w14:textId="77777777" w:rsidR="00E6075C" w:rsidRPr="004B5197" w:rsidRDefault="00E6075C" w:rsidP="007D68CE">
            <w:pPr>
              <w:rPr>
                <w:rFonts w:ascii="Arial" w:hAnsi="Arial" w:cs="Arial"/>
              </w:rPr>
            </w:pPr>
          </w:p>
          <w:p w14:paraId="6294A788" w14:textId="77777777" w:rsidR="00052D80" w:rsidRPr="004B5197" w:rsidRDefault="00052D80" w:rsidP="007D68CE">
            <w:pPr>
              <w:rPr>
                <w:rFonts w:ascii="Arial" w:hAnsi="Arial" w:cs="Arial"/>
              </w:rPr>
            </w:pPr>
          </w:p>
        </w:tc>
        <w:tc>
          <w:tcPr>
            <w:tcW w:w="5126" w:type="dxa"/>
            <w:vAlign w:val="center"/>
          </w:tcPr>
          <w:p w14:paraId="7BEBEC63" w14:textId="77777777" w:rsidR="009843B3" w:rsidRPr="004B5197" w:rsidRDefault="00B56077" w:rsidP="004B5197">
            <w:pPr>
              <w:pStyle w:val="Titre7"/>
              <w:spacing w:before="240"/>
              <w:jc w:val="left"/>
              <w:rPr>
                <w:color w:val="0070C0"/>
              </w:rPr>
            </w:pP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58242" behindDoc="0" locked="0" layoutInCell="1" allowOverlap="1" wp14:anchorId="480FA6E7" wp14:editId="1B82B593">
                  <wp:simplePos x="0" y="0"/>
                  <wp:positionH relativeFrom="column">
                    <wp:posOffset>1230630</wp:posOffset>
                  </wp:positionH>
                  <wp:positionV relativeFrom="paragraph">
                    <wp:posOffset>7167245</wp:posOffset>
                  </wp:positionV>
                  <wp:extent cx="1638300" cy="821055"/>
                  <wp:effectExtent l="0" t="0" r="0" b="0"/>
                  <wp:wrapNone/>
                  <wp:docPr id="15" name="Picture 15" descr="http://www.emf.ch/sites/default/files/images/logus/id_logus_f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http://www.emf.ch/sites/default/files/images/logus/id_logus_f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82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52D80" w:rsidRPr="004B5197">
              <w:rPr>
                <w:color w:val="0070C0"/>
              </w:rPr>
              <w:br/>
            </w:r>
            <w:r w:rsidR="00727C4D" w:rsidRPr="004B5197">
              <w:rPr>
                <w:color w:val="0070C0"/>
              </w:rPr>
              <w:t xml:space="preserve">          </w:t>
            </w:r>
          </w:p>
          <w:p w14:paraId="24D885F5" w14:textId="75E5C3D5" w:rsidR="00E6075C" w:rsidRPr="003E583C" w:rsidRDefault="004A1145" w:rsidP="003E583C">
            <w:pPr>
              <w:rPr>
                <w:sz w:val="32"/>
                <w:szCs w:val="32"/>
              </w:rPr>
            </w:pPr>
            <w:r w:rsidRPr="003E583C">
              <w:rPr>
                <w:sz w:val="32"/>
                <w:szCs w:val="32"/>
              </w:rPr>
              <w:t>Malcolm Gfeller et De Sousa Raphaël</w:t>
            </w:r>
          </w:p>
          <w:p w14:paraId="2197C260" w14:textId="2F71A964" w:rsidR="000C6F31" w:rsidRPr="000C6F31" w:rsidRDefault="000C6F31" w:rsidP="000C6F31">
            <w:pPr>
              <w:rPr>
                <w:rFonts w:ascii="Arial" w:hAnsi="Arial" w:cs="Arial"/>
                <w:sz w:val="28"/>
                <w:szCs w:val="28"/>
              </w:rPr>
            </w:pPr>
            <w:r w:rsidRPr="000C6F31">
              <w:rPr>
                <w:rFonts w:ascii="Arial" w:hAnsi="Arial" w:cs="Arial"/>
                <w:sz w:val="28"/>
                <w:szCs w:val="28"/>
              </w:rPr>
              <w:t xml:space="preserve">Groupe </w:t>
            </w:r>
            <w:r w:rsidR="004A1145">
              <w:rPr>
                <w:rFonts w:ascii="Arial" w:hAnsi="Arial" w:cs="Arial"/>
                <w:sz w:val="28"/>
                <w:szCs w:val="28"/>
              </w:rPr>
              <w:t>1</w:t>
            </w:r>
            <w:r w:rsidR="0007433A">
              <w:rPr>
                <w:rFonts w:ascii="Arial" w:hAnsi="Arial" w:cs="Arial"/>
                <w:sz w:val="28"/>
                <w:szCs w:val="28"/>
              </w:rPr>
              <w:t xml:space="preserve"> et Classe</w:t>
            </w:r>
            <w:r w:rsidR="004A1145">
              <w:rPr>
                <w:rFonts w:ascii="Arial" w:hAnsi="Arial" w:cs="Arial"/>
                <w:sz w:val="28"/>
                <w:szCs w:val="28"/>
              </w:rPr>
              <w:t xml:space="preserve"> 300232</w:t>
            </w:r>
          </w:p>
          <w:p w14:paraId="5608A375" w14:textId="50C3CDC8" w:rsidR="007D68CE" w:rsidRPr="004B5197" w:rsidRDefault="007D68CE" w:rsidP="004B5197">
            <w:pPr>
              <w:pStyle w:val="Titre7"/>
              <w:spacing w:before="240"/>
              <w:jc w:val="left"/>
              <w:rPr>
                <w:sz w:val="24"/>
              </w:rPr>
            </w:pPr>
            <w:r w:rsidRPr="004B5197">
              <w:rPr>
                <w:sz w:val="24"/>
              </w:rPr>
              <w:t xml:space="preserve">Module </w:t>
            </w:r>
            <w:r w:rsidR="00DD33F9">
              <w:rPr>
                <w:sz w:val="24"/>
              </w:rPr>
              <w:t>133</w:t>
            </w:r>
            <w:r w:rsidR="00727C4D" w:rsidRPr="004B5197">
              <w:rPr>
                <w:sz w:val="24"/>
              </w:rPr>
              <w:t xml:space="preserve"> </w:t>
            </w:r>
            <w:r w:rsidRPr="004B5197">
              <w:rPr>
                <w:sz w:val="24"/>
              </w:rPr>
              <w:t xml:space="preserve">du </w:t>
            </w:r>
            <w:r w:rsidR="004A1145">
              <w:rPr>
                <w:sz w:val="24"/>
              </w:rPr>
              <w:t>23</w:t>
            </w:r>
            <w:r w:rsidR="00DB0D5D">
              <w:rPr>
                <w:sz w:val="24"/>
              </w:rPr>
              <w:t>.</w:t>
            </w:r>
            <w:r w:rsidR="004A1145">
              <w:rPr>
                <w:sz w:val="24"/>
              </w:rPr>
              <w:t>03</w:t>
            </w:r>
            <w:r w:rsidR="00DB0D5D">
              <w:rPr>
                <w:sz w:val="24"/>
              </w:rPr>
              <w:t>.</w:t>
            </w:r>
            <w:r w:rsidR="000C6F31">
              <w:rPr>
                <w:sz w:val="24"/>
              </w:rPr>
              <w:t>20</w:t>
            </w:r>
            <w:r w:rsidR="002F2767">
              <w:rPr>
                <w:sz w:val="24"/>
              </w:rPr>
              <w:t>2</w:t>
            </w:r>
            <w:r w:rsidR="004A1145">
              <w:rPr>
                <w:sz w:val="24"/>
              </w:rPr>
              <w:t>3</w:t>
            </w:r>
            <w:r w:rsidR="00A64823">
              <w:rPr>
                <w:sz w:val="24"/>
              </w:rPr>
              <w:t xml:space="preserve"> </w:t>
            </w:r>
            <w:r w:rsidRPr="004B5197">
              <w:rPr>
                <w:sz w:val="24"/>
              </w:rPr>
              <w:t xml:space="preserve">au </w:t>
            </w:r>
            <w:r w:rsidR="004A1145">
              <w:rPr>
                <w:sz w:val="24"/>
              </w:rPr>
              <w:t>05</w:t>
            </w:r>
            <w:r w:rsidR="00F100E7" w:rsidRPr="004B5197">
              <w:rPr>
                <w:sz w:val="24"/>
              </w:rPr>
              <w:t>.</w:t>
            </w:r>
            <w:r w:rsidR="004A1145">
              <w:rPr>
                <w:sz w:val="24"/>
              </w:rPr>
              <w:t>05</w:t>
            </w:r>
            <w:r w:rsidR="00DB0D5D">
              <w:rPr>
                <w:sz w:val="24"/>
              </w:rPr>
              <w:t>.</w:t>
            </w:r>
            <w:r w:rsidR="000C6F31">
              <w:rPr>
                <w:sz w:val="24"/>
              </w:rPr>
              <w:t>20</w:t>
            </w:r>
            <w:r w:rsidR="002F2767">
              <w:rPr>
                <w:sz w:val="24"/>
              </w:rPr>
              <w:t>2</w:t>
            </w:r>
            <w:r w:rsidR="00B963D0">
              <w:rPr>
                <w:sz w:val="24"/>
              </w:rPr>
              <w:t>3</w:t>
            </w:r>
          </w:p>
          <w:p w14:paraId="24739D64" w14:textId="77777777" w:rsidR="007D68CE" w:rsidRPr="007D68CE" w:rsidRDefault="007D68CE" w:rsidP="007D68CE"/>
        </w:tc>
      </w:tr>
      <w:tr w:rsidR="00727C4D" w:rsidRPr="004B5197" w14:paraId="62546C78" w14:textId="77777777" w:rsidTr="004B5197">
        <w:tc>
          <w:tcPr>
            <w:tcW w:w="4368" w:type="dxa"/>
            <w:vAlign w:val="center"/>
          </w:tcPr>
          <w:p w14:paraId="30504111" w14:textId="77777777" w:rsidR="00727C4D" w:rsidRPr="004B5197" w:rsidRDefault="00727C4D" w:rsidP="007D68CE">
            <w:pPr>
              <w:rPr>
                <w:rFonts w:ascii="Arial" w:hAnsi="Arial" w:cs="Arial"/>
              </w:rPr>
            </w:pPr>
          </w:p>
        </w:tc>
        <w:tc>
          <w:tcPr>
            <w:tcW w:w="5126" w:type="dxa"/>
            <w:vAlign w:val="center"/>
          </w:tcPr>
          <w:p w14:paraId="11DCE546" w14:textId="77777777" w:rsidR="00727C4D" w:rsidRPr="004B5197" w:rsidRDefault="00727C4D" w:rsidP="004B5197">
            <w:pPr>
              <w:pStyle w:val="Titre7"/>
              <w:spacing w:before="240"/>
              <w:jc w:val="left"/>
              <w:rPr>
                <w:b w:val="0"/>
                <w:sz w:val="56"/>
                <w:szCs w:val="56"/>
                <w:lang w:val="fr-CH"/>
              </w:rPr>
            </w:pPr>
          </w:p>
        </w:tc>
      </w:tr>
    </w:tbl>
    <w:p w14:paraId="5BD220B7" w14:textId="77777777" w:rsidR="00754267" w:rsidRDefault="00754267"/>
    <w:p w14:paraId="273E069E" w14:textId="77777777" w:rsidR="00AA1F4A" w:rsidRDefault="00AA1F4A">
      <w:pPr>
        <w:sectPr w:rsidR="00AA1F4A" w:rsidSect="004D66A8">
          <w:headerReference w:type="default" r:id="rId12"/>
          <w:footerReference w:type="default" r:id="rId13"/>
          <w:footerReference w:type="first" r:id="rId14"/>
          <w:pgSz w:w="11906" w:h="16838" w:code="9"/>
          <w:pgMar w:top="1418" w:right="851" w:bottom="1418" w:left="1701" w:header="720" w:footer="851" w:gutter="0"/>
          <w:cols w:space="720"/>
          <w:titlePg/>
        </w:sectPr>
      </w:pPr>
    </w:p>
    <w:p w14:paraId="119091BA" w14:textId="77777777" w:rsidR="00754267" w:rsidRDefault="00754267">
      <w:pPr>
        <w:pStyle w:val="Titre8"/>
        <w:spacing w:before="240" w:after="480"/>
        <w:rPr>
          <w:b/>
        </w:rPr>
      </w:pPr>
      <w:r>
        <w:rPr>
          <w:b/>
        </w:rPr>
        <w:lastRenderedPageBreak/>
        <w:t>Table des matières</w:t>
      </w:r>
    </w:p>
    <w:p w14:paraId="6DF0D41D" w14:textId="7CCF659E" w:rsidR="004245C3" w:rsidRDefault="00754267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i/>
          <w:caps/>
        </w:rPr>
        <w:fldChar w:fldCharType="begin"/>
      </w:r>
      <w:r w:rsidRPr="00F319A0">
        <w:rPr>
          <w:i/>
          <w:caps/>
        </w:rPr>
        <w:instrText xml:space="preserve"> TOC \o "1-2" \t "Titre 3;3" </w:instrText>
      </w:r>
      <w:r>
        <w:rPr>
          <w:i/>
          <w:caps/>
        </w:rPr>
        <w:fldChar w:fldCharType="separate"/>
      </w:r>
      <w:r w:rsidR="004245C3">
        <w:rPr>
          <w:noProof/>
        </w:rPr>
        <w:t>1</w:t>
      </w:r>
      <w:r w:rsidR="004245C3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 w:rsidR="004245C3">
        <w:rPr>
          <w:noProof/>
        </w:rPr>
        <w:t>Introduction et contexte du projet</w:t>
      </w:r>
      <w:r w:rsidR="004245C3">
        <w:rPr>
          <w:noProof/>
        </w:rPr>
        <w:tab/>
      </w:r>
      <w:r w:rsidR="004245C3">
        <w:rPr>
          <w:noProof/>
        </w:rPr>
        <w:fldChar w:fldCharType="begin"/>
      </w:r>
      <w:r w:rsidR="004245C3">
        <w:rPr>
          <w:noProof/>
        </w:rPr>
        <w:instrText xml:space="preserve"> PAGEREF _Toc138433035 \h </w:instrText>
      </w:r>
      <w:r w:rsidR="004245C3">
        <w:rPr>
          <w:noProof/>
        </w:rPr>
      </w:r>
      <w:r w:rsidR="004245C3">
        <w:rPr>
          <w:noProof/>
        </w:rPr>
        <w:fldChar w:fldCharType="separate"/>
      </w:r>
      <w:r w:rsidR="004245C3">
        <w:rPr>
          <w:noProof/>
        </w:rPr>
        <w:t>I</w:t>
      </w:r>
      <w:r w:rsidR="004245C3">
        <w:rPr>
          <w:noProof/>
        </w:rPr>
        <w:fldChar w:fldCharType="end"/>
      </w:r>
    </w:p>
    <w:p w14:paraId="4B064476" w14:textId="210F7849" w:rsidR="004245C3" w:rsidRDefault="004245C3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Analyse à faire complètement avec EA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</w:t>
      </w:r>
      <w:r>
        <w:rPr>
          <w:noProof/>
        </w:rPr>
        <w:fldChar w:fldCharType="end"/>
      </w:r>
    </w:p>
    <w:p w14:paraId="4A7D3A4F" w14:textId="6ED53330" w:rsidR="004245C3" w:rsidRDefault="004245C3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</w:t>
      </w:r>
      <w:r>
        <w:rPr>
          <w:noProof/>
        </w:rPr>
        <w:fldChar w:fldCharType="end"/>
      </w:r>
    </w:p>
    <w:p w14:paraId="4132C190" w14:textId="21BC14CB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Global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</w:t>
      </w:r>
      <w:r>
        <w:rPr>
          <w:noProof/>
        </w:rPr>
        <w:fldChar w:fldCharType="end"/>
      </w:r>
    </w:p>
    <w:p w14:paraId="53389B7C" w14:textId="2A09B5BD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Client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</w:t>
      </w:r>
      <w:r>
        <w:rPr>
          <w:noProof/>
        </w:rPr>
        <w:fldChar w:fldCharType="end"/>
      </w:r>
    </w:p>
    <w:p w14:paraId="3DB1CCA6" w14:textId="3F8825CC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Client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III</w:t>
      </w:r>
      <w:r>
        <w:rPr>
          <w:noProof/>
        </w:rPr>
        <w:fldChar w:fldCharType="end"/>
      </w:r>
    </w:p>
    <w:p w14:paraId="6904C5A8" w14:textId="57F96EB8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14:paraId="771FB790" w14:textId="4D79768D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Service rest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14:paraId="16D200FB" w14:textId="5E8645BA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Service rest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14:paraId="117C65CB" w14:textId="1E14B9AD" w:rsidR="004245C3" w:rsidRDefault="004245C3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Diagramme de séquence système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6C59D098" w14:textId="6930A5CB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CheckLogin()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4CA44BBB" w14:textId="7958AC5D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AfficherAnimes()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55FA3028" w14:textId="3C145EDA" w:rsidR="004245C3" w:rsidRDefault="004245C3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Conception à faire complétement avec EA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IX</w:t>
      </w:r>
      <w:r>
        <w:rPr>
          <w:noProof/>
        </w:rPr>
        <w:fldChar w:fldCharType="end"/>
      </w:r>
    </w:p>
    <w:p w14:paraId="7A164598" w14:textId="0CE184A0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3.1.1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Class Diagram complet avec les explications de chaque application 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IX</w:t>
      </w:r>
      <w:r>
        <w:rPr>
          <w:noProof/>
        </w:rPr>
        <w:fldChar w:fldCharType="end"/>
      </w:r>
    </w:p>
    <w:p w14:paraId="4378DAF8" w14:textId="6180A1EE" w:rsidR="004245C3" w:rsidRDefault="004245C3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Bases de données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</w:t>
      </w:r>
      <w:r>
        <w:rPr>
          <w:noProof/>
        </w:rPr>
        <w:fldChar w:fldCharType="end"/>
      </w:r>
    </w:p>
    <w:p w14:paraId="0E753496" w14:textId="01D2A037" w:rsidR="004245C3" w:rsidRDefault="004245C3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Utilisateur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</w:t>
      </w:r>
      <w:r>
        <w:rPr>
          <w:noProof/>
        </w:rPr>
        <w:fldChar w:fldCharType="end"/>
      </w:r>
    </w:p>
    <w:p w14:paraId="416F25D3" w14:textId="7B22DA59" w:rsidR="004245C3" w:rsidRDefault="004245C3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</w:t>
      </w:r>
      <w:r>
        <w:rPr>
          <w:noProof/>
        </w:rPr>
        <w:fldChar w:fldCharType="end"/>
      </w:r>
    </w:p>
    <w:p w14:paraId="600AE67E" w14:textId="11346CEF" w:rsidR="004245C3" w:rsidRDefault="004245C3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Tr_manga_user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</w:t>
      </w:r>
      <w:r>
        <w:rPr>
          <w:noProof/>
        </w:rPr>
        <w:fldChar w:fldCharType="end"/>
      </w:r>
    </w:p>
    <w:p w14:paraId="1D395D9F" w14:textId="2EB957D9" w:rsidR="004245C3" w:rsidRDefault="004245C3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des applications client Ap1 et client Ap2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</w:t>
      </w:r>
      <w:r>
        <w:rPr>
          <w:noProof/>
        </w:rPr>
        <w:fldChar w:fldCharType="end"/>
      </w:r>
    </w:p>
    <w:p w14:paraId="3CC95B2D" w14:textId="7A91133B" w:rsidR="004245C3" w:rsidRDefault="004245C3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Application client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XII</w:t>
      </w:r>
      <w:r>
        <w:rPr>
          <w:noProof/>
        </w:rPr>
        <w:fldChar w:fldCharType="end"/>
      </w:r>
    </w:p>
    <w:p w14:paraId="13BBB2F4" w14:textId="6B5A005F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Index.html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XII</w:t>
      </w:r>
      <w:r>
        <w:rPr>
          <w:noProof/>
        </w:rPr>
        <w:fldChar w:fldCharType="end"/>
      </w:r>
    </w:p>
    <w:p w14:paraId="22CCF9CF" w14:textId="57497707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indexCtrl.js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XIII</w:t>
      </w:r>
      <w:r>
        <w:rPr>
          <w:noProof/>
        </w:rPr>
        <w:fldChar w:fldCharType="end"/>
      </w:r>
    </w:p>
    <w:p w14:paraId="2C983266" w14:textId="2E899948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servicesHttp.js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XVI</w:t>
      </w:r>
      <w:r>
        <w:rPr>
          <w:noProof/>
        </w:rPr>
        <w:fldChar w:fldCharType="end"/>
      </w:r>
    </w:p>
    <w:p w14:paraId="65D22F5F" w14:textId="5794514D" w:rsidR="004245C3" w:rsidRDefault="004245C3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Application client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</w:t>
      </w:r>
      <w:r>
        <w:rPr>
          <w:noProof/>
        </w:rPr>
        <w:fldChar w:fldCharType="end"/>
      </w:r>
    </w:p>
    <w:p w14:paraId="4B7031D1" w14:textId="7C41494D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Index.html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</w:t>
      </w:r>
      <w:r>
        <w:rPr>
          <w:noProof/>
        </w:rPr>
        <w:fldChar w:fldCharType="end"/>
      </w:r>
    </w:p>
    <w:p w14:paraId="2A3404C1" w14:textId="1ADCF04C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indexCtrl.js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</w:t>
      </w:r>
      <w:r>
        <w:rPr>
          <w:noProof/>
        </w:rPr>
        <w:fldChar w:fldCharType="end"/>
      </w:r>
    </w:p>
    <w:p w14:paraId="28A7342F" w14:textId="6026FE03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5.2.3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ServicesHttp.js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</w:t>
      </w:r>
      <w:r>
        <w:rPr>
          <w:noProof/>
        </w:rPr>
        <w:fldChar w:fldCharType="end"/>
      </w:r>
    </w:p>
    <w:p w14:paraId="3189C146" w14:textId="3B0CA900" w:rsidR="004245C3" w:rsidRDefault="004245C3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 l'aplication API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XXIX</w:t>
      </w:r>
      <w:r>
        <w:rPr>
          <w:noProof/>
        </w:rPr>
        <w:fldChar w:fldCharType="end"/>
      </w:r>
    </w:p>
    <w:p w14:paraId="0CC857E0" w14:textId="40341FF5" w:rsidR="004245C3" w:rsidRDefault="004245C3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Partie Servlet sur serveur Tomcat commun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XXIX</w:t>
      </w:r>
      <w:r>
        <w:rPr>
          <w:noProof/>
        </w:rPr>
        <w:fldChar w:fldCharType="end"/>
      </w:r>
    </w:p>
    <w:p w14:paraId="7CDFDDC0" w14:textId="0DB00242" w:rsidR="004245C3" w:rsidRDefault="004245C3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des aplications Service Rest1 et Service Rest2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XXXV</w:t>
      </w:r>
      <w:r>
        <w:rPr>
          <w:noProof/>
        </w:rPr>
        <w:fldChar w:fldCharType="end"/>
      </w:r>
    </w:p>
    <w:p w14:paraId="334B037D" w14:textId="2AD6ABE6" w:rsidR="004245C3" w:rsidRPr="004245C3" w:rsidRDefault="004245C3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de-CH" w:eastAsia="fr-CH"/>
        </w:rPr>
      </w:pPr>
      <w:r w:rsidRPr="004245C3">
        <w:rPr>
          <w:noProof/>
          <w:lang w:val="de-CH"/>
        </w:rPr>
        <w:t>7.1</w:t>
      </w:r>
      <w:r w:rsidRPr="004245C3">
        <w:rPr>
          <w:rFonts w:asciiTheme="minorHAnsi" w:eastAsiaTheme="minorEastAsia" w:hAnsiTheme="minorHAnsi" w:cstheme="minorBidi"/>
          <w:b w:val="0"/>
          <w:noProof/>
          <w:szCs w:val="22"/>
          <w:lang w:val="de-CH" w:eastAsia="fr-CH"/>
        </w:rPr>
        <w:tab/>
      </w:r>
      <w:r w:rsidRPr="004245C3">
        <w:rPr>
          <w:noProof/>
          <w:lang w:val="de-CH"/>
        </w:rPr>
        <w:t>Service Rest 1</w:t>
      </w:r>
      <w:r w:rsidRPr="004245C3">
        <w:rPr>
          <w:noProof/>
          <w:lang w:val="de-CH"/>
        </w:rPr>
        <w:tab/>
      </w:r>
      <w:r>
        <w:rPr>
          <w:noProof/>
        </w:rPr>
        <w:fldChar w:fldCharType="begin"/>
      </w:r>
      <w:r w:rsidRPr="004245C3">
        <w:rPr>
          <w:noProof/>
          <w:lang w:val="de-CH"/>
        </w:rPr>
        <w:instrText xml:space="preserve"> PAGEREF _Toc138433065 \h </w:instrText>
      </w:r>
      <w:r>
        <w:rPr>
          <w:noProof/>
        </w:rPr>
      </w:r>
      <w:r>
        <w:rPr>
          <w:noProof/>
        </w:rPr>
        <w:fldChar w:fldCharType="separate"/>
      </w:r>
      <w:r w:rsidRPr="004245C3">
        <w:rPr>
          <w:noProof/>
          <w:lang w:val="de-CH"/>
        </w:rPr>
        <w:t>XXXV</w:t>
      </w:r>
      <w:r>
        <w:rPr>
          <w:noProof/>
        </w:rPr>
        <w:fldChar w:fldCharType="end"/>
      </w:r>
    </w:p>
    <w:p w14:paraId="5FD1AC3F" w14:textId="5BBEBCB0" w:rsidR="004245C3" w:rsidRP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fr-CH"/>
        </w:rPr>
      </w:pPr>
      <w:r w:rsidRPr="004245C3">
        <w:rPr>
          <w:noProof/>
          <w:lang w:val="de-CH"/>
        </w:rPr>
        <w:t>7.1.1</w:t>
      </w:r>
      <w:r w:rsidRPr="004245C3">
        <w:rPr>
          <w:rFonts w:asciiTheme="minorHAnsi" w:eastAsiaTheme="minorEastAsia" w:hAnsiTheme="minorHAnsi" w:cstheme="minorBidi"/>
          <w:noProof/>
          <w:sz w:val="22"/>
          <w:szCs w:val="22"/>
          <w:lang w:val="de-CH" w:eastAsia="fr-CH"/>
        </w:rPr>
        <w:tab/>
      </w:r>
      <w:r w:rsidRPr="004245C3">
        <w:rPr>
          <w:noProof/>
          <w:lang w:val="de-CH"/>
        </w:rPr>
        <w:t>Rest</w:t>
      </w:r>
      <w:r w:rsidRPr="004245C3">
        <w:rPr>
          <w:noProof/>
          <w:lang w:val="de-CH"/>
        </w:rPr>
        <w:tab/>
      </w:r>
      <w:r>
        <w:rPr>
          <w:noProof/>
        </w:rPr>
        <w:fldChar w:fldCharType="begin"/>
      </w:r>
      <w:r w:rsidRPr="004245C3">
        <w:rPr>
          <w:noProof/>
          <w:lang w:val="de-CH"/>
        </w:rPr>
        <w:instrText xml:space="preserve"> PAGEREF _Toc138433066 \h </w:instrText>
      </w:r>
      <w:r>
        <w:rPr>
          <w:noProof/>
        </w:rPr>
      </w:r>
      <w:r>
        <w:rPr>
          <w:noProof/>
        </w:rPr>
        <w:fldChar w:fldCharType="separate"/>
      </w:r>
      <w:r w:rsidRPr="004245C3">
        <w:rPr>
          <w:noProof/>
          <w:lang w:val="de-CH"/>
        </w:rPr>
        <w:t>XXXV</w:t>
      </w:r>
      <w:r>
        <w:rPr>
          <w:noProof/>
        </w:rPr>
        <w:fldChar w:fldCharType="end"/>
      </w:r>
    </w:p>
    <w:p w14:paraId="09C9E4ED" w14:textId="218129BF" w:rsidR="004245C3" w:rsidRP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fr-CH"/>
        </w:rPr>
      </w:pPr>
      <w:r w:rsidRPr="004245C3">
        <w:rPr>
          <w:noProof/>
          <w:lang w:val="de-CH"/>
        </w:rPr>
        <w:t>7.1.2</w:t>
      </w:r>
      <w:r w:rsidRPr="004245C3">
        <w:rPr>
          <w:rFonts w:asciiTheme="minorHAnsi" w:eastAsiaTheme="minorEastAsia" w:hAnsiTheme="minorHAnsi" w:cstheme="minorBidi"/>
          <w:noProof/>
          <w:sz w:val="22"/>
          <w:szCs w:val="22"/>
          <w:lang w:val="de-CH" w:eastAsia="fr-CH"/>
        </w:rPr>
        <w:tab/>
      </w:r>
      <w:r w:rsidRPr="004245C3">
        <w:rPr>
          <w:noProof/>
          <w:lang w:val="de-CH"/>
        </w:rPr>
        <w:t>Wrk</w:t>
      </w:r>
      <w:r w:rsidRPr="004245C3">
        <w:rPr>
          <w:noProof/>
          <w:lang w:val="de-CH"/>
        </w:rPr>
        <w:tab/>
      </w:r>
      <w:r>
        <w:rPr>
          <w:noProof/>
        </w:rPr>
        <w:fldChar w:fldCharType="begin"/>
      </w:r>
      <w:r w:rsidRPr="004245C3">
        <w:rPr>
          <w:noProof/>
          <w:lang w:val="de-CH"/>
        </w:rPr>
        <w:instrText xml:space="preserve"> PAGEREF _Toc138433067 \h </w:instrText>
      </w:r>
      <w:r>
        <w:rPr>
          <w:noProof/>
        </w:rPr>
      </w:r>
      <w:r>
        <w:rPr>
          <w:noProof/>
        </w:rPr>
        <w:fldChar w:fldCharType="separate"/>
      </w:r>
      <w:r w:rsidRPr="004245C3">
        <w:rPr>
          <w:noProof/>
          <w:lang w:val="de-CH"/>
        </w:rPr>
        <w:t>XXXVI</w:t>
      </w:r>
      <w:r>
        <w:rPr>
          <w:noProof/>
        </w:rPr>
        <w:fldChar w:fldCharType="end"/>
      </w:r>
    </w:p>
    <w:p w14:paraId="21600B20" w14:textId="13836890" w:rsidR="004245C3" w:rsidRPr="004245C3" w:rsidRDefault="004245C3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de-CH" w:eastAsia="fr-CH"/>
        </w:rPr>
      </w:pPr>
      <w:r w:rsidRPr="004245C3">
        <w:rPr>
          <w:noProof/>
          <w:lang w:val="de-CH"/>
        </w:rPr>
        <w:t>7.2</w:t>
      </w:r>
      <w:r w:rsidRPr="004245C3">
        <w:rPr>
          <w:rFonts w:asciiTheme="minorHAnsi" w:eastAsiaTheme="minorEastAsia" w:hAnsiTheme="minorHAnsi" w:cstheme="minorBidi"/>
          <w:b w:val="0"/>
          <w:noProof/>
          <w:szCs w:val="22"/>
          <w:lang w:val="de-CH" w:eastAsia="fr-CH"/>
        </w:rPr>
        <w:tab/>
      </w:r>
      <w:r w:rsidRPr="004245C3">
        <w:rPr>
          <w:noProof/>
          <w:lang w:val="de-CH"/>
        </w:rPr>
        <w:t>Service Rest 2</w:t>
      </w:r>
      <w:r w:rsidRPr="004245C3">
        <w:rPr>
          <w:noProof/>
          <w:lang w:val="de-CH"/>
        </w:rPr>
        <w:tab/>
      </w:r>
      <w:r>
        <w:rPr>
          <w:noProof/>
        </w:rPr>
        <w:fldChar w:fldCharType="begin"/>
      </w:r>
      <w:r w:rsidRPr="004245C3">
        <w:rPr>
          <w:noProof/>
          <w:lang w:val="de-CH"/>
        </w:rPr>
        <w:instrText xml:space="preserve"> PAGEREF _Toc138433068 \h </w:instrText>
      </w:r>
      <w:r>
        <w:rPr>
          <w:noProof/>
        </w:rPr>
      </w:r>
      <w:r>
        <w:rPr>
          <w:noProof/>
        </w:rPr>
        <w:fldChar w:fldCharType="separate"/>
      </w:r>
      <w:r w:rsidRPr="004245C3">
        <w:rPr>
          <w:noProof/>
          <w:lang w:val="de-CH"/>
        </w:rPr>
        <w:t>XXXIX</w:t>
      </w:r>
      <w:r>
        <w:rPr>
          <w:noProof/>
        </w:rPr>
        <w:fldChar w:fldCharType="end"/>
      </w:r>
    </w:p>
    <w:p w14:paraId="7C9798D9" w14:textId="6E97F514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7.2.1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Rest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XXXIX</w:t>
      </w:r>
      <w:r>
        <w:rPr>
          <w:noProof/>
        </w:rPr>
        <w:fldChar w:fldCharType="end"/>
      </w:r>
    </w:p>
    <w:p w14:paraId="5ECFAEF2" w14:textId="03B570F6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7.2.2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Wrk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XLI</w:t>
      </w:r>
      <w:r>
        <w:rPr>
          <w:noProof/>
        </w:rPr>
        <w:fldChar w:fldCharType="end"/>
      </w:r>
    </w:p>
    <w:p w14:paraId="60776C54" w14:textId="26BDE772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7.2.3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XLVIII</w:t>
      </w:r>
      <w:r>
        <w:rPr>
          <w:noProof/>
        </w:rPr>
        <w:fldChar w:fldCharType="end"/>
      </w:r>
    </w:p>
    <w:p w14:paraId="6083BA5D" w14:textId="68A716B1" w:rsidR="004245C3" w:rsidRDefault="004245C3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Hébergement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XLIX</w:t>
      </w:r>
      <w:r>
        <w:rPr>
          <w:noProof/>
        </w:rPr>
        <w:fldChar w:fldCharType="end"/>
      </w:r>
    </w:p>
    <w:p w14:paraId="3891788C" w14:textId="46C0FD3D" w:rsidR="004245C3" w:rsidRDefault="004245C3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9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Outils, langages (versions, définitions, installations)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XLIX</w:t>
      </w:r>
      <w:r>
        <w:rPr>
          <w:noProof/>
        </w:rPr>
        <w:fldChar w:fldCharType="end"/>
      </w:r>
    </w:p>
    <w:p w14:paraId="3FCA68E1" w14:textId="41AF2041" w:rsidR="004245C3" w:rsidRDefault="004245C3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10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Tests de fonctionnement du projet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XLIX</w:t>
      </w:r>
      <w:r>
        <w:rPr>
          <w:noProof/>
        </w:rPr>
        <w:fldChar w:fldCharType="end"/>
      </w:r>
    </w:p>
    <w:p w14:paraId="5326474B" w14:textId="5BD48B4B" w:rsidR="004245C3" w:rsidRDefault="004245C3">
      <w:pPr>
        <w:pStyle w:val="TM2"/>
        <w:tabs>
          <w:tab w:val="left" w:pos="10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10.1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Service Rest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</w:t>
      </w:r>
      <w:r>
        <w:rPr>
          <w:noProof/>
        </w:rPr>
        <w:fldChar w:fldCharType="end"/>
      </w:r>
    </w:p>
    <w:p w14:paraId="7E89F3FD" w14:textId="704B0E45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lastRenderedPageBreak/>
        <w:t>10.1.1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GetUser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</w:t>
      </w:r>
      <w:r>
        <w:rPr>
          <w:noProof/>
        </w:rPr>
        <w:fldChar w:fldCharType="end"/>
      </w:r>
    </w:p>
    <w:p w14:paraId="0D6238C2" w14:textId="1B440869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10.1.2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LI</w:t>
      </w:r>
      <w:r>
        <w:rPr>
          <w:noProof/>
        </w:rPr>
        <w:fldChar w:fldCharType="end"/>
      </w:r>
    </w:p>
    <w:p w14:paraId="0C282A18" w14:textId="14CB2FFB" w:rsidR="004245C3" w:rsidRDefault="004245C3">
      <w:pPr>
        <w:pStyle w:val="TM2"/>
        <w:tabs>
          <w:tab w:val="left" w:pos="10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10.2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Service Rest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LII</w:t>
      </w:r>
      <w:r>
        <w:rPr>
          <w:noProof/>
        </w:rPr>
        <w:fldChar w:fldCharType="end"/>
      </w:r>
    </w:p>
    <w:p w14:paraId="7BE3965C" w14:textId="4DA761C8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10.2.1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getManga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LII</w:t>
      </w:r>
      <w:r>
        <w:rPr>
          <w:noProof/>
        </w:rPr>
        <w:fldChar w:fldCharType="end"/>
      </w:r>
    </w:p>
    <w:p w14:paraId="650C37BD" w14:textId="2681168E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10.2.2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ajoutManga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LIII</w:t>
      </w:r>
      <w:r>
        <w:rPr>
          <w:noProof/>
        </w:rPr>
        <w:fldChar w:fldCharType="end"/>
      </w:r>
    </w:p>
    <w:p w14:paraId="20C3324B" w14:textId="76BE693C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10.2.3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modifyManga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LIV</w:t>
      </w:r>
      <w:r>
        <w:rPr>
          <w:noProof/>
        </w:rPr>
        <w:fldChar w:fldCharType="end"/>
      </w:r>
    </w:p>
    <w:p w14:paraId="7B6D188C" w14:textId="07157CB0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10.2.4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deleteManga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LV</w:t>
      </w:r>
      <w:r>
        <w:rPr>
          <w:noProof/>
        </w:rPr>
        <w:fldChar w:fldCharType="end"/>
      </w:r>
    </w:p>
    <w:p w14:paraId="2353A0A2" w14:textId="46698130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10.2.5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getFavoris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LVI</w:t>
      </w:r>
      <w:r>
        <w:rPr>
          <w:noProof/>
        </w:rPr>
        <w:fldChar w:fldCharType="end"/>
      </w:r>
    </w:p>
    <w:p w14:paraId="5A461E5F" w14:textId="675BD2F6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10.2.6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ajoutfavoris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LVII</w:t>
      </w:r>
      <w:r>
        <w:rPr>
          <w:noProof/>
        </w:rPr>
        <w:fldChar w:fldCharType="end"/>
      </w:r>
    </w:p>
    <w:p w14:paraId="4F081334" w14:textId="28F7B42D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10.2.7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modifyFavoris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LVIII</w:t>
      </w:r>
      <w:r>
        <w:rPr>
          <w:noProof/>
        </w:rPr>
        <w:fldChar w:fldCharType="end"/>
      </w:r>
    </w:p>
    <w:p w14:paraId="03D592ED" w14:textId="48DB5FF9" w:rsidR="004245C3" w:rsidRDefault="004245C3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10.2.8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deleteFavoris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LIX</w:t>
      </w:r>
      <w:r>
        <w:rPr>
          <w:noProof/>
        </w:rPr>
        <w:fldChar w:fldCharType="end"/>
      </w:r>
    </w:p>
    <w:p w14:paraId="33724A31" w14:textId="26109D8F" w:rsidR="004245C3" w:rsidRDefault="004245C3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11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Auto-évaluations et conclusions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LIX</w:t>
      </w:r>
      <w:r>
        <w:rPr>
          <w:noProof/>
        </w:rPr>
        <w:fldChar w:fldCharType="end"/>
      </w:r>
    </w:p>
    <w:p w14:paraId="60CAD1EC" w14:textId="42950734" w:rsidR="004A1145" w:rsidRDefault="00754267" w:rsidP="004A1145">
      <w:pPr>
        <w:pStyle w:val="Retrait1"/>
        <w:ind w:left="0"/>
        <w:sectPr w:rsidR="004A1145" w:rsidSect="00F47C6A">
          <w:footerReference w:type="default" r:id="rId15"/>
          <w:footerReference w:type="first" r:id="rId16"/>
          <w:pgSz w:w="11906" w:h="16838" w:code="9"/>
          <w:pgMar w:top="1418" w:right="851" w:bottom="1418" w:left="1701" w:header="720" w:footer="851" w:gutter="0"/>
          <w:pgNumType w:fmt="upperRoman" w:start="1"/>
          <w:cols w:space="720"/>
        </w:sectPr>
      </w:pPr>
      <w:r>
        <w:fldChar w:fldCharType="end"/>
      </w:r>
    </w:p>
    <w:p w14:paraId="032E1FF4" w14:textId="71B6AD50" w:rsidR="004A1145" w:rsidRDefault="004A1145" w:rsidP="004A1145">
      <w:pPr>
        <w:pStyle w:val="Titre1"/>
      </w:pPr>
      <w:bookmarkStart w:id="1" w:name="_Toc138433035"/>
      <w:r w:rsidRPr="004A1145">
        <w:lastRenderedPageBreak/>
        <w:t>Introduction et contexte du projet</w:t>
      </w:r>
      <w:bookmarkEnd w:id="1"/>
    </w:p>
    <w:p w14:paraId="0823D020" w14:textId="743B27BC" w:rsidR="00FF768A" w:rsidRPr="00FF768A" w:rsidRDefault="00FF768A" w:rsidP="00FF768A">
      <w:pPr>
        <w:rPr>
          <w:lang w:eastAsia="fr-FR"/>
        </w:rPr>
      </w:pPr>
      <w:r>
        <w:rPr>
          <w:lang w:eastAsia="fr-FR"/>
        </w:rPr>
        <w:t xml:space="preserve">Nous allons faire un site web qui vas permettre </w:t>
      </w:r>
      <w:r w:rsidR="009B7D47">
        <w:rPr>
          <w:lang w:eastAsia="fr-FR"/>
        </w:rPr>
        <w:t xml:space="preserve">d’avoir </w:t>
      </w:r>
      <w:r w:rsidR="0070073F">
        <w:rPr>
          <w:lang w:eastAsia="fr-FR"/>
        </w:rPr>
        <w:t>une liste de manga et une liste de favoris par utilisateur</w:t>
      </w:r>
      <w:r w:rsidR="002B2348">
        <w:rPr>
          <w:lang w:eastAsia="fr-FR"/>
        </w:rPr>
        <w:t xml:space="preserve">. Nous avons choisi de faire notre site sure le thème de manga car </w:t>
      </w:r>
      <w:r w:rsidR="00373A6F">
        <w:rPr>
          <w:lang w:eastAsia="fr-FR"/>
        </w:rPr>
        <w:t xml:space="preserve">nous aimons tous les 2 </w:t>
      </w:r>
      <w:proofErr w:type="gramStart"/>
      <w:r w:rsidR="00373A6F">
        <w:rPr>
          <w:lang w:eastAsia="fr-FR"/>
        </w:rPr>
        <w:t>ce thèmes</w:t>
      </w:r>
      <w:proofErr w:type="gramEnd"/>
      <w:r w:rsidR="00373A6F">
        <w:rPr>
          <w:lang w:eastAsia="fr-FR"/>
        </w:rPr>
        <w:t>.</w:t>
      </w:r>
    </w:p>
    <w:p w14:paraId="2A53187C" w14:textId="4CF1B391" w:rsidR="004A1145" w:rsidRDefault="004A1145" w:rsidP="004A1145">
      <w:pPr>
        <w:pStyle w:val="Titre1"/>
      </w:pPr>
      <w:bookmarkStart w:id="2" w:name="_Toc138433036"/>
      <w:r w:rsidRPr="004A1145">
        <w:t>Analyse à faire complètement avec EA</w:t>
      </w:r>
      <w:bookmarkEnd w:id="2"/>
    </w:p>
    <w:p w14:paraId="77D0F9A1" w14:textId="15926B09" w:rsidR="00AF30B8" w:rsidRDefault="00AF30B8" w:rsidP="00AF30B8">
      <w:pPr>
        <w:pStyle w:val="Titre2"/>
      </w:pPr>
      <w:bookmarkStart w:id="3" w:name="_Toc138433037"/>
      <w:r>
        <w:t>Use case</w:t>
      </w:r>
      <w:bookmarkEnd w:id="3"/>
    </w:p>
    <w:p w14:paraId="2D20F5F0" w14:textId="7F62E31F" w:rsidR="00AF30B8" w:rsidRPr="00AF30B8" w:rsidRDefault="007B65B6" w:rsidP="007B65B6">
      <w:pPr>
        <w:pStyle w:val="Titre3"/>
      </w:pPr>
      <w:bookmarkStart w:id="4" w:name="_Toc138433038"/>
      <w:r>
        <w:t>Global</w:t>
      </w:r>
      <w:bookmarkEnd w:id="4"/>
    </w:p>
    <w:p w14:paraId="0FE6B5E1" w14:textId="5BC3B8DC" w:rsidR="00AF30B8" w:rsidRDefault="00AF30B8" w:rsidP="00AF30B8">
      <w:pPr>
        <w:rPr>
          <w:lang w:eastAsia="fr-FR"/>
        </w:rPr>
      </w:pPr>
      <w:r>
        <w:rPr>
          <w:noProof/>
        </w:rPr>
        <w:drawing>
          <wp:inline distT="0" distB="0" distL="0" distR="0" wp14:anchorId="77BC378D" wp14:editId="700BF3BC">
            <wp:extent cx="5939790" cy="4107180"/>
            <wp:effectExtent l="0" t="0" r="3810" b="7620"/>
            <wp:docPr id="1" name="Picture 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diagramm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CAE2" w14:textId="45E59DD2" w:rsidR="007B65B6" w:rsidRDefault="007B65B6" w:rsidP="007B65B6">
      <w:pPr>
        <w:pStyle w:val="Titre3"/>
      </w:pPr>
      <w:bookmarkStart w:id="5" w:name="_Toc138433039"/>
      <w:r>
        <w:lastRenderedPageBreak/>
        <w:t>Client 1</w:t>
      </w:r>
      <w:bookmarkEnd w:id="5"/>
    </w:p>
    <w:p w14:paraId="14E456B6" w14:textId="6A79A775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581A25C5" wp14:editId="77F63E28">
            <wp:extent cx="4963386" cy="5229225"/>
            <wp:effectExtent l="0" t="0" r="8890" b="0"/>
            <wp:docPr id="2" name="Picture 2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diagramme, schématiqu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3982" cy="52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ACD9" w14:textId="16DF3A4B" w:rsidR="007B65B6" w:rsidRDefault="007B65B6" w:rsidP="007B65B6">
      <w:pPr>
        <w:pStyle w:val="Titre3"/>
      </w:pPr>
      <w:bookmarkStart w:id="6" w:name="_Toc138433040"/>
      <w:r>
        <w:lastRenderedPageBreak/>
        <w:t>Client 2</w:t>
      </w:r>
      <w:bookmarkEnd w:id="6"/>
    </w:p>
    <w:p w14:paraId="0CCC0F3D" w14:textId="2695A36F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55AB9AF6" wp14:editId="5E7004AA">
            <wp:extent cx="4914900" cy="5670472"/>
            <wp:effectExtent l="0" t="0" r="0" b="6985"/>
            <wp:docPr id="3" name="Picture 3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diagramm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1092" cy="567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2503" w14:textId="0B714F49" w:rsidR="007B65B6" w:rsidRDefault="007B65B6" w:rsidP="007B65B6">
      <w:pPr>
        <w:pStyle w:val="Titre3"/>
      </w:pPr>
      <w:bookmarkStart w:id="7" w:name="_Toc138433041"/>
      <w:r>
        <w:lastRenderedPageBreak/>
        <w:t>Gateway</w:t>
      </w:r>
      <w:bookmarkEnd w:id="7"/>
    </w:p>
    <w:p w14:paraId="14FB58DF" w14:textId="55E79EBD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31C1A921" wp14:editId="56094A65">
            <wp:extent cx="5939790" cy="6601460"/>
            <wp:effectExtent l="0" t="0" r="3810" b="8890"/>
            <wp:docPr id="4" name="Picture 4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diagramme, schématiqu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A50E" w14:textId="098D2314" w:rsidR="007B65B6" w:rsidRDefault="007B65B6" w:rsidP="007B65B6">
      <w:pPr>
        <w:pStyle w:val="Titre3"/>
      </w:pPr>
      <w:bookmarkStart w:id="8" w:name="_Toc138433042"/>
      <w:r>
        <w:lastRenderedPageBreak/>
        <w:t>Service rest 1</w:t>
      </w:r>
      <w:bookmarkEnd w:id="8"/>
    </w:p>
    <w:p w14:paraId="0687755C" w14:textId="2A39624F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767D4703" wp14:editId="422A4339">
            <wp:extent cx="5939790" cy="5287010"/>
            <wp:effectExtent l="0" t="0" r="3810" b="8890"/>
            <wp:docPr id="5" name="Picture 5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diagramme, schématiqu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7463" w14:textId="15ADFBA7" w:rsidR="007B65B6" w:rsidRDefault="007B65B6" w:rsidP="007B65B6">
      <w:pPr>
        <w:pStyle w:val="Titre3"/>
      </w:pPr>
      <w:bookmarkStart w:id="9" w:name="_Toc138433043"/>
      <w:r>
        <w:lastRenderedPageBreak/>
        <w:t>Service rest 2</w:t>
      </w:r>
      <w:bookmarkEnd w:id="9"/>
    </w:p>
    <w:p w14:paraId="4E9BF61B" w14:textId="3A275506" w:rsid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02F7D82C" wp14:editId="12B4330C">
            <wp:extent cx="5939790" cy="6443980"/>
            <wp:effectExtent l="0" t="0" r="3810" b="0"/>
            <wp:docPr id="6" name="Picture 6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diagramme, schématiqu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A764" w14:textId="24AC98EA" w:rsidR="007601B6" w:rsidRDefault="007601B6" w:rsidP="007601B6">
      <w:pPr>
        <w:pStyle w:val="Titre2"/>
      </w:pPr>
      <w:bookmarkStart w:id="10" w:name="_Toc138433044"/>
      <w:r>
        <w:lastRenderedPageBreak/>
        <w:t>Diagramme de séquence système</w:t>
      </w:r>
      <w:bookmarkEnd w:id="10"/>
    </w:p>
    <w:p w14:paraId="0C7316F0" w14:textId="7256AEF7" w:rsidR="00B80CAC" w:rsidRDefault="00625E7E" w:rsidP="00625E7E">
      <w:pPr>
        <w:pStyle w:val="Titre3"/>
      </w:pPr>
      <w:bookmarkStart w:id="11" w:name="_Toc138433045"/>
      <w:proofErr w:type="gramStart"/>
      <w:r>
        <w:t>CheckLogin(</w:t>
      </w:r>
      <w:proofErr w:type="gramEnd"/>
      <w:r>
        <w:t>)</w:t>
      </w:r>
      <w:bookmarkEnd w:id="11"/>
    </w:p>
    <w:p w14:paraId="02832EC6" w14:textId="60E25E94" w:rsidR="00625E7E" w:rsidRPr="00625E7E" w:rsidRDefault="00625E7E" w:rsidP="00625E7E">
      <w:pPr>
        <w:rPr>
          <w:lang w:eastAsia="fr-FR"/>
        </w:rPr>
      </w:pPr>
      <w:r>
        <w:rPr>
          <w:noProof/>
        </w:rPr>
        <w:drawing>
          <wp:inline distT="0" distB="0" distL="0" distR="0" wp14:anchorId="67532C1B" wp14:editId="141460B7">
            <wp:extent cx="5939790" cy="7229475"/>
            <wp:effectExtent l="0" t="0" r="3810" b="9525"/>
            <wp:docPr id="8" name="Picture 8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graphiqu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A198" w14:textId="3EC0CBD3" w:rsidR="007601B6" w:rsidRDefault="009F4F6E" w:rsidP="009F4F6E">
      <w:pPr>
        <w:pStyle w:val="Titre3"/>
      </w:pPr>
      <w:bookmarkStart w:id="12" w:name="_Toc138433046"/>
      <w:proofErr w:type="gramStart"/>
      <w:r>
        <w:lastRenderedPageBreak/>
        <w:t>AfficherAnimes(</w:t>
      </w:r>
      <w:proofErr w:type="gramEnd"/>
      <w:r>
        <w:t>)</w:t>
      </w:r>
      <w:bookmarkEnd w:id="12"/>
    </w:p>
    <w:p w14:paraId="05582EBB" w14:textId="5BCC0B54" w:rsidR="009F4F6E" w:rsidRDefault="00FA145B" w:rsidP="009F4F6E">
      <w:pPr>
        <w:rPr>
          <w:lang w:eastAsia="fr-FR"/>
        </w:rPr>
      </w:pPr>
      <w:r>
        <w:rPr>
          <w:noProof/>
        </w:rPr>
        <w:drawing>
          <wp:inline distT="0" distB="0" distL="0" distR="0" wp14:anchorId="72933AA8" wp14:editId="14B127C2">
            <wp:extent cx="5939790" cy="3520440"/>
            <wp:effectExtent l="0" t="0" r="3810" b="3810"/>
            <wp:docPr id="12" name="Picture 12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diagramme, capture d’écran, Parallèl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88D5" w14:textId="2A1D1BC3" w:rsidR="00F17332" w:rsidRDefault="00F17332">
      <w:pPr>
        <w:rPr>
          <w:lang w:eastAsia="fr-FR"/>
        </w:rPr>
      </w:pPr>
      <w:r>
        <w:rPr>
          <w:lang w:eastAsia="fr-FR"/>
        </w:rPr>
        <w:br w:type="page"/>
      </w:r>
    </w:p>
    <w:p w14:paraId="076C13D8" w14:textId="77777777" w:rsidR="00AF30B8" w:rsidRDefault="00AF30B8" w:rsidP="00AF30B8">
      <w:pPr>
        <w:pStyle w:val="Titre1"/>
        <w:rPr>
          <w:noProof/>
        </w:rPr>
      </w:pPr>
      <w:bookmarkStart w:id="13" w:name="_Toc138433047"/>
      <w:r>
        <w:rPr>
          <w:noProof/>
        </w:rPr>
        <w:lastRenderedPageBreak/>
        <w:t>Conception à faire complétement avec EA</w:t>
      </w:r>
      <w:bookmarkEnd w:id="13"/>
    </w:p>
    <w:p w14:paraId="5841EC81" w14:textId="16F1CE67" w:rsidR="00AF30B8" w:rsidRDefault="00AF30B8" w:rsidP="00E659A4">
      <w:pPr>
        <w:pStyle w:val="Titre3"/>
      </w:pPr>
      <w:bookmarkStart w:id="14" w:name="_Toc138433048"/>
      <w:r w:rsidRPr="00E659A4">
        <w:t xml:space="preserve">Class Diagram complet avec les explications de chaque application </w:t>
      </w:r>
      <w:r w:rsidR="00E659A4">
        <w:t>¨</w:t>
      </w:r>
      <w:bookmarkEnd w:id="14"/>
    </w:p>
    <w:p w14:paraId="14A600BA" w14:textId="159F0EBB" w:rsidR="00E659A4" w:rsidRDefault="002E2BBF" w:rsidP="00F17332">
      <w:pPr>
        <w:pStyle w:val="Titre4"/>
      </w:pPr>
      <w:r>
        <w:t>REST 1</w:t>
      </w:r>
    </w:p>
    <w:p w14:paraId="1204C7EB" w14:textId="5ADE7026" w:rsidR="00F17332" w:rsidRDefault="00F542C5" w:rsidP="002E2BBF">
      <w:pPr>
        <w:rPr>
          <w:lang w:eastAsia="fr-FR"/>
        </w:rPr>
      </w:pPr>
      <w:r>
        <w:rPr>
          <w:lang w:eastAsia="fr-FR"/>
        </w:rPr>
        <w:t xml:space="preserve">Cette application </w:t>
      </w:r>
      <w:r w:rsidR="00A15E1F">
        <w:rPr>
          <w:lang w:eastAsia="fr-FR"/>
        </w:rPr>
        <w:t>va</w:t>
      </w:r>
      <w:r w:rsidR="00D61FFD">
        <w:rPr>
          <w:lang w:eastAsia="fr-FR"/>
        </w:rPr>
        <w:t xml:space="preserve"> servir à </w:t>
      </w:r>
      <w:r w:rsidR="00EB46B2">
        <w:rPr>
          <w:lang w:eastAsia="fr-FR"/>
        </w:rPr>
        <w:t xml:space="preserve">gérer les mangas </w:t>
      </w:r>
      <w:r w:rsidR="00CB7940">
        <w:rPr>
          <w:lang w:eastAsia="fr-FR"/>
        </w:rPr>
        <w:t>(ajouter, modifier et supprimer)</w:t>
      </w:r>
    </w:p>
    <w:p w14:paraId="597594BA" w14:textId="2BDC7DAC" w:rsidR="00062BB5" w:rsidRDefault="00815770" w:rsidP="002E2BBF">
      <w:pPr>
        <w:rPr>
          <w:lang w:eastAsia="fr-FR"/>
        </w:rPr>
      </w:pPr>
      <w:r>
        <w:rPr>
          <w:noProof/>
        </w:rPr>
        <w:drawing>
          <wp:inline distT="0" distB="0" distL="0" distR="0" wp14:anchorId="49E77F8C" wp14:editId="080B5E37">
            <wp:extent cx="5939790" cy="2872105"/>
            <wp:effectExtent l="0" t="0" r="3810" b="4445"/>
            <wp:docPr id="30" name="Picture 30" descr="Une image contenant texte, capture d’écran, diagramm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, capture d’écran, diagramme, Rectangl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6C7A" w14:textId="3BBC36EE" w:rsidR="00062BB5" w:rsidRDefault="00062BB5" w:rsidP="00F17332">
      <w:pPr>
        <w:pStyle w:val="Titre4"/>
      </w:pPr>
      <w:r>
        <w:t>REST 2</w:t>
      </w:r>
    </w:p>
    <w:p w14:paraId="3E940CDF" w14:textId="251A283A" w:rsidR="005A7E3D" w:rsidRPr="005A7E3D" w:rsidRDefault="005A7E3D" w:rsidP="005A7E3D">
      <w:pPr>
        <w:rPr>
          <w:lang w:eastAsia="fr-FR"/>
        </w:rPr>
      </w:pPr>
      <w:r>
        <w:rPr>
          <w:lang w:eastAsia="fr-FR"/>
        </w:rPr>
        <w:t xml:space="preserve">Cette application </w:t>
      </w:r>
      <w:r w:rsidR="00960CC7">
        <w:rPr>
          <w:lang w:eastAsia="fr-FR"/>
        </w:rPr>
        <w:t>va</w:t>
      </w:r>
      <w:r>
        <w:rPr>
          <w:lang w:eastAsia="fr-FR"/>
        </w:rPr>
        <w:t xml:space="preserve"> principalement servir à gérer les favoris</w:t>
      </w:r>
      <w:r w:rsidR="00FD6258">
        <w:rPr>
          <w:lang w:eastAsia="fr-FR"/>
        </w:rPr>
        <w:t xml:space="preserve"> personnels des utilisateurs par exemple l’utilisateur </w:t>
      </w:r>
      <w:r w:rsidR="00D23401">
        <w:rPr>
          <w:lang w:eastAsia="fr-FR"/>
        </w:rPr>
        <w:t>R</w:t>
      </w:r>
      <w:r w:rsidR="00FD6258">
        <w:rPr>
          <w:lang w:eastAsia="fr-FR"/>
        </w:rPr>
        <w:t>aphael</w:t>
      </w:r>
      <w:r w:rsidR="001E5262">
        <w:rPr>
          <w:lang w:eastAsia="fr-FR"/>
        </w:rPr>
        <w:t xml:space="preserve"> vas avoir le tome 1,2,3,4 et 100,101,102,103 de one Piece et l’utilisateur </w:t>
      </w:r>
      <w:r w:rsidR="00D23401">
        <w:rPr>
          <w:lang w:eastAsia="fr-FR"/>
        </w:rPr>
        <w:t>M</w:t>
      </w:r>
      <w:r w:rsidR="001E5262">
        <w:rPr>
          <w:lang w:eastAsia="fr-FR"/>
        </w:rPr>
        <w:t>alc</w:t>
      </w:r>
      <w:r w:rsidR="00062E9D">
        <w:rPr>
          <w:lang w:eastAsia="fr-FR"/>
        </w:rPr>
        <w:t>olm vas avoir dans ses favoris les tomes de 1 à 10</w:t>
      </w:r>
      <w:r w:rsidR="00960CC7">
        <w:rPr>
          <w:lang w:eastAsia="fr-FR"/>
        </w:rPr>
        <w:t xml:space="preserve">. Et chacun </w:t>
      </w:r>
      <w:r w:rsidR="00CE70AD">
        <w:rPr>
          <w:lang w:eastAsia="fr-FR"/>
        </w:rPr>
        <w:t>des utilisateurs</w:t>
      </w:r>
      <w:r w:rsidR="004F5466">
        <w:rPr>
          <w:lang w:eastAsia="fr-FR"/>
        </w:rPr>
        <w:t xml:space="preserve"> vas voir uniquement ses favoris.</w:t>
      </w:r>
    </w:p>
    <w:p w14:paraId="00EEAB05" w14:textId="2B707E89" w:rsidR="00062BB5" w:rsidRDefault="00CE70AD" w:rsidP="002E2BBF">
      <w:pPr>
        <w:rPr>
          <w:lang w:eastAsia="fr-FR"/>
        </w:rPr>
      </w:pPr>
      <w:r>
        <w:rPr>
          <w:noProof/>
        </w:rPr>
        <w:drawing>
          <wp:inline distT="0" distB="0" distL="0" distR="0" wp14:anchorId="15B307C4" wp14:editId="300244B1">
            <wp:extent cx="5939790" cy="3080385"/>
            <wp:effectExtent l="0" t="0" r="3810" b="5715"/>
            <wp:docPr id="38" name="Picture 38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, capture d’écran, Police, conception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11B1" w14:textId="42C3C28E" w:rsidR="008F140D" w:rsidRDefault="000C7788" w:rsidP="00AD10A9">
      <w:pPr>
        <w:pStyle w:val="Titre4"/>
      </w:pPr>
      <w:r>
        <w:t>API gateway</w:t>
      </w:r>
    </w:p>
    <w:p w14:paraId="6B0BA2FE" w14:textId="01636B45" w:rsidR="004F5466" w:rsidRDefault="00AD10A9" w:rsidP="002E2BBF">
      <w:pPr>
        <w:rPr>
          <w:lang w:eastAsia="fr-FR"/>
        </w:rPr>
      </w:pPr>
      <w:r>
        <w:rPr>
          <w:lang w:eastAsia="fr-FR"/>
        </w:rPr>
        <w:t>L’api vas servir à faire la liaison entre les services REST et les clients qui feront les requêtes.</w:t>
      </w:r>
    </w:p>
    <w:p w14:paraId="4D52477E" w14:textId="44CDFFBC" w:rsidR="00E659A4" w:rsidRPr="00E659A4" w:rsidRDefault="004F5E85" w:rsidP="00E659A4">
      <w:pPr>
        <w:rPr>
          <w:lang w:eastAsia="fr-FR"/>
        </w:rPr>
      </w:pPr>
      <w:r>
        <w:rPr>
          <w:noProof/>
        </w:rPr>
        <w:lastRenderedPageBreak/>
        <w:drawing>
          <wp:inline distT="0" distB="0" distL="0" distR="0" wp14:anchorId="24599CFB" wp14:editId="09450936">
            <wp:extent cx="5939790" cy="3698240"/>
            <wp:effectExtent l="0" t="0" r="3810" b="0"/>
            <wp:docPr id="18" name="Picture 18" descr="Une image contenant texte, capture d’écran, logiciel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, capture d’écran, logiciel, Rectangl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0308" w14:textId="1AC7B63E" w:rsidR="00AF30B8" w:rsidRDefault="00AF30B8" w:rsidP="00AF30B8">
      <w:pPr>
        <w:pStyle w:val="Titre1"/>
        <w:rPr>
          <w:noProof/>
        </w:rPr>
      </w:pPr>
      <w:bookmarkStart w:id="15" w:name="_Toc138433049"/>
      <w:r>
        <w:rPr>
          <w:noProof/>
        </w:rPr>
        <w:t>Bases de données</w:t>
      </w:r>
      <w:bookmarkEnd w:id="15"/>
    </w:p>
    <w:p w14:paraId="7AA7274F" w14:textId="3D1C3B44" w:rsidR="00007A27" w:rsidRDefault="00007A27" w:rsidP="009247D8">
      <w:pPr>
        <w:pStyle w:val="Titre2"/>
      </w:pPr>
      <w:bookmarkStart w:id="16" w:name="_Toc138433050"/>
      <w:r>
        <w:t>Utilisateur</w:t>
      </w:r>
      <w:bookmarkEnd w:id="16"/>
    </w:p>
    <w:p w14:paraId="20790A4B" w14:textId="0AB2924B" w:rsidR="009247D8" w:rsidRPr="009247D8" w:rsidRDefault="009247D8" w:rsidP="009247D8">
      <w:pPr>
        <w:rPr>
          <w:lang w:eastAsia="fr-FR"/>
        </w:rPr>
      </w:pPr>
      <w:r>
        <w:rPr>
          <w:noProof/>
        </w:rPr>
        <w:drawing>
          <wp:inline distT="0" distB="0" distL="0" distR="0" wp14:anchorId="57664B9F" wp14:editId="1C09151B">
            <wp:extent cx="5939790" cy="2800985"/>
            <wp:effectExtent l="0" t="0" r="3810" b="0"/>
            <wp:docPr id="9" name="Pictur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678B" w14:textId="1AC20F7B" w:rsidR="00007A27" w:rsidRDefault="00FD1BC9" w:rsidP="009247D8">
      <w:pPr>
        <w:pStyle w:val="Titre2"/>
      </w:pPr>
      <w:bookmarkStart w:id="17" w:name="_Toc138433051"/>
      <w:r>
        <w:lastRenderedPageBreak/>
        <w:t>Manga</w:t>
      </w:r>
      <w:bookmarkEnd w:id="17"/>
    </w:p>
    <w:p w14:paraId="2203DA46" w14:textId="21D89BD5" w:rsidR="001C554D" w:rsidRDefault="00FD1BC9" w:rsidP="000F6188">
      <w:pPr>
        <w:ind w:left="425"/>
        <w:rPr>
          <w:lang w:eastAsia="fr-FR"/>
        </w:rPr>
      </w:pPr>
      <w:r w:rsidRPr="00FD1BC9">
        <w:rPr>
          <w:noProof/>
          <w:lang w:eastAsia="fr-FR"/>
        </w:rPr>
        <w:drawing>
          <wp:inline distT="0" distB="0" distL="0" distR="0" wp14:anchorId="407489FD" wp14:editId="67A50E34">
            <wp:extent cx="5939790" cy="3534410"/>
            <wp:effectExtent l="0" t="0" r="3810" b="8890"/>
            <wp:docPr id="36" name="Picture 36" descr="Une image contenant texte, logiciel, nombre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, logiciel, nombre, Icône d’ordinateur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EC0F" w14:textId="031855EA" w:rsidR="00FD1BC9" w:rsidRDefault="003E2DB4" w:rsidP="003E2DB4">
      <w:pPr>
        <w:pStyle w:val="Titre2"/>
      </w:pPr>
      <w:bookmarkStart w:id="18" w:name="_Toc138433052"/>
      <w:r>
        <w:t>Tr_manga_user</w:t>
      </w:r>
      <w:bookmarkEnd w:id="18"/>
    </w:p>
    <w:p w14:paraId="57A49DC4" w14:textId="1D381900" w:rsidR="003E2DB4" w:rsidRDefault="003B523D" w:rsidP="003E2DB4">
      <w:pPr>
        <w:rPr>
          <w:lang w:eastAsia="fr-FR"/>
        </w:rPr>
      </w:pPr>
      <w:r w:rsidRPr="003B523D">
        <w:rPr>
          <w:noProof/>
          <w:lang w:eastAsia="fr-FR"/>
        </w:rPr>
        <w:drawing>
          <wp:inline distT="0" distB="0" distL="0" distR="0" wp14:anchorId="0C23CE19" wp14:editId="1C9328FA">
            <wp:extent cx="5939790" cy="3859530"/>
            <wp:effectExtent l="0" t="0" r="3810" b="7620"/>
            <wp:docPr id="37" name="Picture 37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402D" w14:textId="4A5CB799" w:rsidR="00CE1B7C" w:rsidRDefault="00CE1B7C" w:rsidP="003E2DB4">
      <w:pPr>
        <w:rPr>
          <w:lang w:eastAsia="fr-FR"/>
        </w:rPr>
      </w:pPr>
      <w:r>
        <w:rPr>
          <w:lang w:eastAsia="fr-FR"/>
        </w:rPr>
        <w:br w:type="page"/>
      </w:r>
    </w:p>
    <w:p w14:paraId="27B42C9E" w14:textId="3F697EE1" w:rsidR="00AF30B8" w:rsidRDefault="00AF30B8" w:rsidP="00AF30B8">
      <w:pPr>
        <w:pStyle w:val="Titre1"/>
        <w:rPr>
          <w:noProof/>
        </w:rPr>
      </w:pPr>
      <w:bookmarkStart w:id="19" w:name="_Toc138433053"/>
      <w:r>
        <w:rPr>
          <w:noProof/>
        </w:rPr>
        <w:lastRenderedPageBreak/>
        <w:t>Implémentation des applications client Ap1 et client Ap2</w:t>
      </w:r>
      <w:bookmarkEnd w:id="19"/>
    </w:p>
    <w:p w14:paraId="46206E2F" w14:textId="53133105" w:rsidR="00AF30B8" w:rsidRDefault="00AF30B8" w:rsidP="003B523D">
      <w:pPr>
        <w:pStyle w:val="Titre2"/>
      </w:pPr>
      <w:bookmarkStart w:id="20" w:name="_Toc138433054"/>
      <w:r>
        <w:t>Application client 1</w:t>
      </w:r>
      <w:bookmarkEnd w:id="20"/>
    </w:p>
    <w:p w14:paraId="7D4241B6" w14:textId="1F834777" w:rsidR="00A13785" w:rsidRDefault="002D7FD0" w:rsidP="005B1A5B">
      <w:pPr>
        <w:pStyle w:val="Titre3"/>
      </w:pPr>
      <w:bookmarkStart w:id="21" w:name="_Toc138433055"/>
      <w:r>
        <w:t>Index.html</w:t>
      </w:r>
      <w:bookmarkEnd w:id="21"/>
    </w:p>
    <w:p w14:paraId="4982552B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&lt;!</w:t>
      </w:r>
      <w:r w:rsidRPr="005B1A5B">
        <w:rPr>
          <w:rFonts w:ascii="Consolas" w:hAnsi="Consolas"/>
          <w:color w:val="569CD6"/>
          <w:sz w:val="21"/>
          <w:szCs w:val="21"/>
          <w:lang w:val="de-CH" w:eastAsia="fr-CH"/>
        </w:rPr>
        <w:t>doctype</w:t>
      </w: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de-CH" w:eastAsia="fr-CH"/>
        </w:rPr>
        <w:t>html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&gt;</w:t>
      </w:r>
    </w:p>
    <w:p w14:paraId="280A3AB3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&lt;</w:t>
      </w:r>
      <w:r w:rsidRPr="005B1A5B">
        <w:rPr>
          <w:rFonts w:ascii="Consolas" w:hAnsi="Consolas"/>
          <w:color w:val="569CD6"/>
          <w:sz w:val="21"/>
          <w:szCs w:val="21"/>
          <w:lang w:val="de-CH" w:eastAsia="fr-CH"/>
        </w:rPr>
        <w:t>html</w:t>
      </w: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de-CH" w:eastAsia="fr-CH"/>
        </w:rPr>
        <w:t>lang</w:t>
      </w: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"fr"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&gt;</w:t>
      </w:r>
    </w:p>
    <w:p w14:paraId="2B7AA3F8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</w:p>
    <w:p w14:paraId="1AF12AC0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head</w:t>
      </w:r>
      <w:proofErr w:type="gramEnd"/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3101D06F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title</w:t>
      </w:r>
      <w:proofErr w:type="gramEnd"/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Grand Liste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title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2DA5ED25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meta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charset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"UTF-8"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51876E78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link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rel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"stylesheet"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type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"text/css"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href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"css/main.css"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/&gt;</w:t>
      </w:r>
    </w:p>
    <w:p w14:paraId="53A5DD1D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script</w:t>
      </w:r>
      <w:proofErr w:type="gramEnd"/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type</w:t>
      </w:r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"text/javascript"</w:t>
      </w:r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src</w:t>
      </w:r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"js/helpers/jquery-1.10.2.min.js"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script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1D20947A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script</w:t>
      </w:r>
      <w:proofErr w:type="gramEnd"/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type</w:t>
      </w:r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"text/javascript"</w:t>
      </w:r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src</w:t>
      </w:r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"js/ctrl/indexCtrl.js"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script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05ECD83A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script</w:t>
      </w:r>
      <w:proofErr w:type="gramEnd"/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type</w:t>
      </w:r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"text/javascript"</w:t>
      </w:r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src</w:t>
      </w:r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"js/services/servicesHttp.js"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script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6A2FDC9E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492F9867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head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41F67CB0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281A3A8A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body</w:t>
      </w:r>
      <w:proofErr w:type="gramEnd"/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1144885E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"container"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0D303586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"titre"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0D821213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h</w:t>
      </w:r>
      <w:proofErr w:type="gramEnd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1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Grand Liste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h1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51FC25D0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51437E45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"connexion"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254FF183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"loginLabel"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06F0FD45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label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"labelLogin"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Login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label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6630E8E6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7D63BF87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"passwordLabel"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Password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76B7A789" w14:textId="77777777" w:rsidR="005B1A5B" w:rsidRPr="009D73D1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9D73D1">
        <w:rPr>
          <w:rFonts w:ascii="Consolas" w:hAnsi="Consolas"/>
          <w:color w:val="808080"/>
          <w:sz w:val="21"/>
          <w:szCs w:val="21"/>
          <w:lang w:val="de-CH" w:eastAsia="fr-CH"/>
        </w:rPr>
        <w:t>&lt;</w:t>
      </w:r>
      <w:r w:rsidRPr="009D73D1">
        <w:rPr>
          <w:rFonts w:ascii="Consolas" w:hAnsi="Consolas"/>
          <w:color w:val="569CD6"/>
          <w:sz w:val="21"/>
          <w:szCs w:val="21"/>
          <w:lang w:val="de-CH" w:eastAsia="fr-CH"/>
        </w:rPr>
        <w:t>div</w:t>
      </w:r>
      <w:r w:rsidRPr="009D73D1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9D73D1">
        <w:rPr>
          <w:rFonts w:ascii="Consolas" w:hAnsi="Consolas"/>
          <w:color w:val="9CDCFE"/>
          <w:sz w:val="21"/>
          <w:szCs w:val="21"/>
          <w:lang w:val="de-CH" w:eastAsia="fr-CH"/>
        </w:rPr>
        <w:t>class</w:t>
      </w:r>
      <w:r w:rsidRPr="009D73D1">
        <w:rPr>
          <w:rFonts w:ascii="Consolas" w:hAnsi="Consolas"/>
          <w:color w:val="CCCCCC"/>
          <w:sz w:val="21"/>
          <w:szCs w:val="21"/>
          <w:lang w:val="de-CH" w:eastAsia="fr-CH"/>
        </w:rPr>
        <w:t>=</w:t>
      </w:r>
      <w:r w:rsidRPr="009D73D1">
        <w:rPr>
          <w:rFonts w:ascii="Consolas" w:hAnsi="Consolas"/>
          <w:color w:val="CE9178"/>
          <w:sz w:val="21"/>
          <w:szCs w:val="21"/>
          <w:lang w:val="de-CH" w:eastAsia="fr-CH"/>
        </w:rPr>
        <w:t>"login"</w:t>
      </w:r>
      <w:r w:rsidRPr="009D73D1">
        <w:rPr>
          <w:rFonts w:ascii="Consolas" w:hAnsi="Consolas"/>
          <w:color w:val="808080"/>
          <w:sz w:val="21"/>
          <w:szCs w:val="21"/>
          <w:lang w:val="de-CH" w:eastAsia="fr-CH"/>
        </w:rPr>
        <w:t>&gt;</w:t>
      </w:r>
    </w:p>
    <w:p w14:paraId="7EA31898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9D73D1">
        <w:rPr>
          <w:rFonts w:ascii="Consolas" w:hAnsi="Consolas"/>
          <w:color w:val="CCCCCC"/>
          <w:sz w:val="21"/>
          <w:szCs w:val="21"/>
          <w:lang w:val="de-CH" w:eastAsia="fr-CH"/>
        </w:rPr>
        <w:t xml:space="preserve">                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&lt;</w:t>
      </w:r>
      <w:r w:rsidRPr="005B1A5B">
        <w:rPr>
          <w:rFonts w:ascii="Consolas" w:hAnsi="Consolas"/>
          <w:color w:val="569CD6"/>
          <w:sz w:val="21"/>
          <w:szCs w:val="21"/>
          <w:lang w:val="de-CH" w:eastAsia="fr-CH"/>
        </w:rPr>
        <w:t>input</w:t>
      </w: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de-CH" w:eastAsia="fr-CH"/>
        </w:rPr>
        <w:t>name</w:t>
      </w: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"username"</w:t>
      </w: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de-CH" w:eastAsia="fr-CH"/>
        </w:rPr>
        <w:t>id</w:t>
      </w: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"username"</w:t>
      </w: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/&gt;</w:t>
      </w:r>
    </w:p>
    <w:p w14:paraId="51F379BA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0491ADD0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"password"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63C5C4D9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input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type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"password"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name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"password"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id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"password"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/&gt;</w:t>
      </w:r>
    </w:p>
    <w:p w14:paraId="351DB331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4F702A07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id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"coDeco"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"connecter"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1D093679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button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= 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"button"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id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"btnConnecter"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type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"submit"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onclick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DCDCAA"/>
          <w:sz w:val="21"/>
          <w:szCs w:val="21"/>
          <w:lang w:val="fr-CH" w:eastAsia="fr-CH"/>
        </w:rPr>
        <w:t>callLogin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()"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Connexion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button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057B70F7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button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= 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"button"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id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"btnDeconnecter"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type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"submit"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onclick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DCDCAA"/>
          <w:sz w:val="21"/>
          <w:szCs w:val="21"/>
          <w:lang w:val="fr-CH" w:eastAsia="fr-CH"/>
        </w:rPr>
        <w:t>calldisconnect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()"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Deconnexion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button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6BA95F43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5BB87BA2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"favoris"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4F6BDE14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button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id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"btnFavoris"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Affichage des tomes obtenus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button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78337224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68AEB6DA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11A9B911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372D7BEC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id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"btnGestion"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"btnGestion"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66F7CFCB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button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id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"addMangaBtn"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onclick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DCDCAA"/>
          <w:sz w:val="21"/>
          <w:szCs w:val="21"/>
          <w:lang w:val="fr-CH" w:eastAsia="fr-CH"/>
        </w:rPr>
        <w:t>infoForAdd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()"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Ajouter un Manga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button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4BEB8E64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lastRenderedPageBreak/>
        <w:t xml:space="preserve">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button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id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"modifyMangaBtn"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onclick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DCDCAA"/>
          <w:sz w:val="21"/>
          <w:szCs w:val="21"/>
          <w:lang w:val="fr-CH" w:eastAsia="fr-CH"/>
        </w:rPr>
        <w:t>infoForModify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()"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Modifier un Manga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button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26C25E88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&lt;</w:t>
      </w:r>
      <w:r w:rsidRPr="005B1A5B">
        <w:rPr>
          <w:rFonts w:ascii="Consolas" w:hAnsi="Consolas"/>
          <w:color w:val="569CD6"/>
          <w:sz w:val="21"/>
          <w:szCs w:val="21"/>
          <w:lang w:val="de-CH" w:eastAsia="fr-CH"/>
        </w:rPr>
        <w:t>button</w:t>
      </w: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de-CH" w:eastAsia="fr-CH"/>
        </w:rPr>
        <w:t>id</w:t>
      </w: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"deleteMangaBtn"</w:t>
      </w: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de-CH" w:eastAsia="fr-CH"/>
        </w:rPr>
        <w:t>onclick</w:t>
      </w: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"</w:t>
      </w:r>
      <w:proofErr w:type="gramStart"/>
      <w:r w:rsidRPr="005B1A5B">
        <w:rPr>
          <w:rFonts w:ascii="Consolas" w:hAnsi="Consolas"/>
          <w:color w:val="DCDCAA"/>
          <w:sz w:val="21"/>
          <w:szCs w:val="21"/>
          <w:lang w:val="de-CH" w:eastAsia="fr-CH"/>
        </w:rPr>
        <w:t>infoForDelete</w:t>
      </w:r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(</w:t>
      </w:r>
      <w:proofErr w:type="gramEnd"/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)"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&gt;</w:t>
      </w: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>Suprimer un Manga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de-CH" w:eastAsia="fr-CH"/>
        </w:rPr>
        <w:t>button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&gt;</w:t>
      </w:r>
    </w:p>
    <w:p w14:paraId="09B156D5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de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&gt;</w:t>
      </w:r>
    </w:p>
    <w:p w14:paraId="735CF188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</w:p>
    <w:p w14:paraId="4FAAEB89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&lt;</w:t>
      </w:r>
      <w:r w:rsidRPr="005B1A5B">
        <w:rPr>
          <w:rFonts w:ascii="Consolas" w:hAnsi="Consolas"/>
          <w:color w:val="569CD6"/>
          <w:sz w:val="21"/>
          <w:szCs w:val="21"/>
          <w:lang w:val="de-CH" w:eastAsia="fr-CH"/>
        </w:rPr>
        <w:t>div</w:t>
      </w: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de-CH" w:eastAsia="fr-CH"/>
        </w:rPr>
        <w:t>id</w:t>
      </w: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"resultBtnPressed"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&gt;&lt;/</w:t>
      </w:r>
      <w:r w:rsidRPr="005B1A5B">
        <w:rPr>
          <w:rFonts w:ascii="Consolas" w:hAnsi="Consolas"/>
          <w:color w:val="569CD6"/>
          <w:sz w:val="21"/>
          <w:szCs w:val="21"/>
          <w:lang w:val="de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&gt;</w:t>
      </w:r>
    </w:p>
    <w:p w14:paraId="6B1ACDCB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</w:p>
    <w:p w14:paraId="7E55DB94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body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3ED5C044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293DC227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html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6749E515" w14:textId="79BA2890" w:rsidR="00DA3C25" w:rsidRDefault="00D4422C" w:rsidP="00D4422C">
      <w:pPr>
        <w:pStyle w:val="Titre3"/>
      </w:pPr>
      <w:bookmarkStart w:id="22" w:name="_Toc138433056"/>
      <w:r>
        <w:t>indexCtrl.js</w:t>
      </w:r>
      <w:bookmarkEnd w:id="22"/>
    </w:p>
    <w:p w14:paraId="6E756EB1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fr-CH" w:eastAsia="fr-CH"/>
        </w:rPr>
        <w:t>/*</w:t>
      </w:r>
    </w:p>
    <w:p w14:paraId="2A24794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fr-CH" w:eastAsia="fr-CH"/>
        </w:rPr>
        <w:t> * IndexCtrl de mon client</w:t>
      </w:r>
    </w:p>
    <w:p w14:paraId="544DAF2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fr-CH" w:eastAsia="fr-CH"/>
        </w:rPr>
        <w:t> *</w:t>
      </w:r>
    </w:p>
    <w:p w14:paraId="43461A07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fr-CH" w:eastAsia="fr-CH"/>
        </w:rPr>
        <w:t> * @author Malcolm Gfeller</w:t>
      </w:r>
    </w:p>
    <w:p w14:paraId="73615FB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fr-CH" w:eastAsia="fr-CH"/>
        </w:rPr>
        <w:t> * @version 1.0 / 22.06.2023</w:t>
      </w:r>
    </w:p>
    <w:p w14:paraId="79A22C9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fr-CH" w:eastAsia="fr-CH"/>
        </w:rPr>
        <w:t> */</w:t>
      </w:r>
    </w:p>
    <w:p w14:paraId="5D95D51A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581D3976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ready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() {</w:t>
      </w:r>
    </w:p>
    <w:p w14:paraId="743236B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checkLogin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gramEnd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checkSuccess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,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servError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456AC674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});</w:t>
      </w:r>
    </w:p>
    <w:p w14:paraId="2C4C293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00D69527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callLogin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 {</w:t>
      </w:r>
    </w:p>
    <w:p w14:paraId="4324AF0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username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"#username"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();</w:t>
      </w:r>
    </w:p>
    <w:p w14:paraId="715C037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password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"#password"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();</w:t>
      </w:r>
    </w:p>
    <w:p w14:paraId="71FE3363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login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gramEnd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username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, 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password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,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loginSuccess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,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servError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400655A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"#username"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4E11994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"#password"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1432F571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01FEBB0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245ADB1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loginSuccess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data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 {</w:t>
      </w:r>
    </w:p>
    <w:p w14:paraId="4C947E8A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C586C0"/>
          <w:sz w:val="21"/>
          <w:szCs w:val="21"/>
          <w:lang w:val="fr-CH" w:eastAsia="fr-CH"/>
        </w:rPr>
        <w:t>if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(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data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.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result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true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 {</w:t>
      </w:r>
    </w:p>
    <w:p w14:paraId="77C75BE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"Connexion réussie"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361DC313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"#btnGestion"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show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();</w:t>
      </w:r>
    </w:p>
    <w:p w14:paraId="2ED18A0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} </w:t>
      </w:r>
      <w:r w:rsidRPr="001901E2">
        <w:rPr>
          <w:rFonts w:ascii="Consolas" w:hAnsi="Consolas"/>
          <w:color w:val="C586C0"/>
          <w:sz w:val="21"/>
          <w:szCs w:val="21"/>
          <w:lang w:val="fr-CH" w:eastAsia="fr-CH"/>
        </w:rPr>
        <w:t>else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{</w:t>
      </w:r>
    </w:p>
    <w:p w14:paraId="37A98F2E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"Nom d'utilisateur ou mot de passe invalide"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7EE6A09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    }</w:t>
      </w:r>
    </w:p>
    <w:p w14:paraId="70AC9D1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2914924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153D0D9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checkSuccess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data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 {</w:t>
      </w:r>
    </w:p>
    <w:p w14:paraId="623FBC4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1901E2">
        <w:rPr>
          <w:rFonts w:ascii="Consolas" w:hAnsi="Consolas"/>
          <w:color w:val="C586C0"/>
          <w:sz w:val="21"/>
          <w:szCs w:val="21"/>
          <w:lang w:val="en-US" w:eastAsia="fr-CH"/>
        </w:rPr>
        <w:t>if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(</w:t>
      </w:r>
      <w:proofErr w:type="gram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trim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()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"{</w:t>
      </w:r>
      <w:r w:rsidRPr="001901E2">
        <w:rPr>
          <w:rFonts w:ascii="Consolas" w:hAnsi="Consolas"/>
          <w:color w:val="D7BA7D"/>
          <w:sz w:val="21"/>
          <w:szCs w:val="21"/>
          <w:lang w:val="en-US" w:eastAsia="fr-CH"/>
        </w:rPr>
        <w:t>\"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result</w:t>
      </w:r>
      <w:r w:rsidRPr="001901E2">
        <w:rPr>
          <w:rFonts w:ascii="Consolas" w:hAnsi="Consolas"/>
          <w:color w:val="D7BA7D"/>
          <w:sz w:val="21"/>
          <w:szCs w:val="21"/>
          <w:lang w:val="en-US" w:eastAsia="fr-CH"/>
        </w:rPr>
        <w:t>\"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: false}"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42273993" w14:textId="77777777" w:rsidR="001901E2" w:rsidRPr="009D73D1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9D73D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9D73D1">
        <w:rPr>
          <w:rFonts w:ascii="Consolas" w:hAnsi="Consolas"/>
          <w:color w:val="CE9178"/>
          <w:sz w:val="21"/>
          <w:szCs w:val="21"/>
          <w:lang w:val="en-US" w:eastAsia="fr-CH"/>
        </w:rPr>
        <w:t>"#btnGestion"</w:t>
      </w:r>
      <w:proofErr w:type="gramStart"/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9D73D1">
        <w:rPr>
          <w:rFonts w:ascii="Consolas" w:hAnsi="Consolas"/>
          <w:color w:val="DCDCAA"/>
          <w:sz w:val="21"/>
          <w:szCs w:val="21"/>
          <w:lang w:val="en-US" w:eastAsia="fr-CH"/>
        </w:rPr>
        <w:t>hide</w:t>
      </w:r>
      <w:proofErr w:type="gramEnd"/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>();</w:t>
      </w:r>
    </w:p>
    <w:p w14:paraId="75D89C4F" w14:textId="77777777" w:rsidR="001901E2" w:rsidRPr="009D73D1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} </w:t>
      </w:r>
    </w:p>
    <w:p w14:paraId="11F16FB9" w14:textId="77777777" w:rsidR="001901E2" w:rsidRPr="009D73D1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7657CAC5" w14:textId="77777777" w:rsidR="001901E2" w:rsidRPr="009D73D1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210ADB1C" w14:textId="77777777" w:rsidR="001901E2" w:rsidRPr="009D73D1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9D73D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gramStart"/>
      <w:r w:rsidRPr="009D73D1">
        <w:rPr>
          <w:rFonts w:ascii="Consolas" w:hAnsi="Consolas"/>
          <w:color w:val="DCDCAA"/>
          <w:sz w:val="21"/>
          <w:szCs w:val="21"/>
          <w:lang w:val="en-US" w:eastAsia="fr-CH"/>
        </w:rPr>
        <w:t>infoForAdd</w:t>
      </w:r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3884783F" w14:textId="77777777" w:rsidR="001901E2" w:rsidRPr="009D73D1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lastRenderedPageBreak/>
        <w:t xml:space="preserve">    </w:t>
      </w:r>
      <w:proofErr w:type="gramStart"/>
      <w:r w:rsidRPr="009D73D1">
        <w:rPr>
          <w:rFonts w:ascii="Consolas" w:hAnsi="Consolas"/>
          <w:color w:val="9CDCFE"/>
          <w:sz w:val="21"/>
          <w:szCs w:val="21"/>
          <w:lang w:val="en-US" w:eastAsia="fr-CH"/>
        </w:rPr>
        <w:t>document</w:t>
      </w:r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>.</w:t>
      </w:r>
      <w:r w:rsidRPr="009D73D1">
        <w:rPr>
          <w:rFonts w:ascii="Consolas" w:hAnsi="Consolas"/>
          <w:color w:val="DCDCAA"/>
          <w:sz w:val="21"/>
          <w:szCs w:val="21"/>
          <w:lang w:val="en-US" w:eastAsia="fr-CH"/>
        </w:rPr>
        <w:t>getElementById</w:t>
      </w:r>
      <w:proofErr w:type="gramEnd"/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9D73D1">
        <w:rPr>
          <w:rFonts w:ascii="Consolas" w:hAnsi="Consolas"/>
          <w:color w:val="CE9178"/>
          <w:sz w:val="21"/>
          <w:szCs w:val="21"/>
          <w:lang w:val="en-US" w:eastAsia="fr-CH"/>
        </w:rPr>
        <w:t>"resultBtnPressed"</w:t>
      </w:r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9D73D1">
        <w:rPr>
          <w:rFonts w:ascii="Consolas" w:hAnsi="Consolas"/>
          <w:color w:val="9CDCFE"/>
          <w:sz w:val="21"/>
          <w:szCs w:val="21"/>
          <w:lang w:val="en-US" w:eastAsia="fr-CH"/>
        </w:rPr>
        <w:t>innerHTML</w:t>
      </w:r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9D73D1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9D73D1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>;</w:t>
      </w:r>
    </w:p>
    <w:p w14:paraId="4D05CFC5" w14:textId="77777777" w:rsidR="001901E2" w:rsidRPr="009D73D1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73008BF5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1901E2">
        <w:rPr>
          <w:rFonts w:ascii="Consolas" w:hAnsi="Consolas"/>
          <w:color w:val="9CDCFE"/>
          <w:sz w:val="21"/>
          <w:szCs w:val="21"/>
          <w:lang w:val="de-CH" w:eastAsia="fr-CH"/>
        </w:rPr>
        <w:t>document</w:t>
      </w: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>.</w:t>
      </w:r>
      <w:r w:rsidRPr="001901E2">
        <w:rPr>
          <w:rFonts w:ascii="Consolas" w:hAnsi="Consolas"/>
          <w:color w:val="DCDCAA"/>
          <w:sz w:val="21"/>
          <w:szCs w:val="21"/>
          <w:lang w:val="de-CH" w:eastAsia="fr-CH"/>
        </w:rPr>
        <w:t>getElementById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"resultBtnPressed"</w:t>
      </w: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>).</w:t>
      </w:r>
      <w:r w:rsidRPr="001901E2">
        <w:rPr>
          <w:rFonts w:ascii="Consolas" w:hAnsi="Consolas"/>
          <w:color w:val="9CDCFE"/>
          <w:sz w:val="21"/>
          <w:szCs w:val="21"/>
          <w:lang w:val="de-CH" w:eastAsia="fr-CH"/>
        </w:rPr>
        <w:t>innerHTML</w:t>
      </w: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de-CH" w:eastAsia="fr-CH"/>
        </w:rPr>
        <w:t>+=</w:t>
      </w:r>
    </w:p>
    <w:p w14:paraId="77063C9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"&lt;div&gt;"</w:t>
      </w: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de-CH" w:eastAsia="fr-CH"/>
        </w:rPr>
        <w:t>+</w:t>
      </w:r>
    </w:p>
    <w:p w14:paraId="454EB5E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"&lt;div&gt;"</w:t>
      </w: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de-CH" w:eastAsia="fr-CH"/>
        </w:rPr>
        <w:t>+</w:t>
      </w:r>
    </w:p>
    <w:p w14:paraId="77A66644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"&lt;label&gt;nomDuManga&lt;/label&gt;"</w:t>
      </w: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de-CH" w:eastAsia="fr-CH"/>
        </w:rPr>
        <w:t>+</w:t>
      </w:r>
    </w:p>
    <w:p w14:paraId="45AE33BE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"&lt;input name='nomDuManga' id='nomDuManga'/&gt;"</w:t>
      </w: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de-CH" w:eastAsia="fr-CH"/>
        </w:rPr>
        <w:t>+</w:t>
      </w:r>
    </w:p>
    <w:p w14:paraId="4703CF5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</w:p>
    <w:p w14:paraId="7837570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"&lt;label&gt;nomDuTome&lt;/label&gt;"</w:t>
      </w: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de-CH" w:eastAsia="fr-CH"/>
        </w:rPr>
        <w:t>+</w:t>
      </w:r>
    </w:p>
    <w:p w14:paraId="7E13DBB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"&lt;input name='nomDuTome' id='nomDuTome'/&gt;"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5AE0489A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694E2F6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"&lt;label&gt;numDuTome&lt;/label&gt;"</w:t>
      </w: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de-CH" w:eastAsia="fr-CH"/>
        </w:rPr>
        <w:t>+</w:t>
      </w:r>
    </w:p>
    <w:p w14:paraId="777DA575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"&lt;input name='numDuTome' id='numDuTome'/&gt;"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2A41834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2E56D5F3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"&lt;label&gt;image&lt;/label&gt;"</w:t>
      </w: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de-CH" w:eastAsia="fr-CH"/>
        </w:rPr>
        <w:t>+</w:t>
      </w:r>
    </w:p>
    <w:p w14:paraId="545A8ED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"&lt;input name='image' id='image'/&gt;"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312787F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"&lt;/div&gt;"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+</w:t>
      </w:r>
    </w:p>
    <w:p w14:paraId="54987DE7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7922D8F6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"&lt;button onclick='callAddManga()'&gt;Ajouter&lt;/button&gt;"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+</w:t>
      </w:r>
    </w:p>
    <w:p w14:paraId="48EA519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"&lt;/div&gt;</w:t>
      </w:r>
      <w:proofErr w:type="gram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;</w:t>
      </w:r>
      <w:proofErr w:type="gramEnd"/>
    </w:p>
    <w:p w14:paraId="60493AB7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745E5A0A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62B1307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infoForModify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 {</w:t>
      </w:r>
    </w:p>
    <w:p w14:paraId="429DF2D1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document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getElementById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"resultBtnPressed"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innerHTML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;</w:t>
      </w:r>
    </w:p>
    <w:p w14:paraId="407919B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00DD2B06" w14:textId="77777777" w:rsidR="001901E2" w:rsidRPr="009D73D1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9D73D1">
        <w:rPr>
          <w:rFonts w:ascii="Consolas" w:hAnsi="Consolas"/>
          <w:color w:val="9CDCFE"/>
          <w:sz w:val="21"/>
          <w:szCs w:val="21"/>
          <w:lang w:val="de-CH" w:eastAsia="fr-CH"/>
        </w:rPr>
        <w:t>document</w:t>
      </w:r>
      <w:r w:rsidRPr="009D73D1">
        <w:rPr>
          <w:rFonts w:ascii="Consolas" w:hAnsi="Consolas"/>
          <w:color w:val="CCCCCC"/>
          <w:sz w:val="21"/>
          <w:szCs w:val="21"/>
          <w:lang w:val="de-CH" w:eastAsia="fr-CH"/>
        </w:rPr>
        <w:t>.</w:t>
      </w:r>
      <w:r w:rsidRPr="009D73D1">
        <w:rPr>
          <w:rFonts w:ascii="Consolas" w:hAnsi="Consolas"/>
          <w:color w:val="DCDCAA"/>
          <w:sz w:val="21"/>
          <w:szCs w:val="21"/>
          <w:lang w:val="de-CH" w:eastAsia="fr-CH"/>
        </w:rPr>
        <w:t>getElementById</w:t>
      </w:r>
      <w:proofErr w:type="gramEnd"/>
      <w:r w:rsidRPr="009D73D1">
        <w:rPr>
          <w:rFonts w:ascii="Consolas" w:hAnsi="Consolas"/>
          <w:color w:val="CCCCCC"/>
          <w:sz w:val="21"/>
          <w:szCs w:val="21"/>
          <w:lang w:val="de-CH" w:eastAsia="fr-CH"/>
        </w:rPr>
        <w:t>(</w:t>
      </w:r>
      <w:r w:rsidRPr="009D73D1">
        <w:rPr>
          <w:rFonts w:ascii="Consolas" w:hAnsi="Consolas"/>
          <w:color w:val="CE9178"/>
          <w:sz w:val="21"/>
          <w:szCs w:val="21"/>
          <w:lang w:val="de-CH" w:eastAsia="fr-CH"/>
        </w:rPr>
        <w:t>"resultBtnPressed"</w:t>
      </w:r>
      <w:r w:rsidRPr="009D73D1">
        <w:rPr>
          <w:rFonts w:ascii="Consolas" w:hAnsi="Consolas"/>
          <w:color w:val="CCCCCC"/>
          <w:sz w:val="21"/>
          <w:szCs w:val="21"/>
          <w:lang w:val="de-CH" w:eastAsia="fr-CH"/>
        </w:rPr>
        <w:t>).</w:t>
      </w:r>
      <w:r w:rsidRPr="009D73D1">
        <w:rPr>
          <w:rFonts w:ascii="Consolas" w:hAnsi="Consolas"/>
          <w:color w:val="9CDCFE"/>
          <w:sz w:val="21"/>
          <w:szCs w:val="21"/>
          <w:lang w:val="de-CH" w:eastAsia="fr-CH"/>
        </w:rPr>
        <w:t>innerHTML</w:t>
      </w:r>
      <w:r w:rsidRPr="009D73D1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9D73D1">
        <w:rPr>
          <w:rFonts w:ascii="Consolas" w:hAnsi="Consolas"/>
          <w:color w:val="D4D4D4"/>
          <w:sz w:val="21"/>
          <w:szCs w:val="21"/>
          <w:lang w:val="de-CH" w:eastAsia="fr-CH"/>
        </w:rPr>
        <w:t>+=</w:t>
      </w:r>
    </w:p>
    <w:p w14:paraId="3FC843F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9D73D1">
        <w:rPr>
          <w:rFonts w:ascii="Consolas" w:hAnsi="Consolas"/>
          <w:color w:val="CCCCCC"/>
          <w:sz w:val="21"/>
          <w:szCs w:val="21"/>
          <w:lang w:val="de-CH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"&lt;div&gt;"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00E4632E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"&lt;label&gt;PK&lt;/label&gt;"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54BD91B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"&lt;input name='PK' id='PK'/&gt;"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078CB1B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3B8A854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"&lt;label&gt;nomDuManga&lt;/label&gt;"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4C28FAA5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"&lt;input name='nomDuManga' id='nomDuManga'/&gt;"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5B2468B4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1ED1964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"&lt;label&gt;nomDuTome&lt;/label&gt;"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697F40A4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"&lt;input name='nomDuTome' id='nomDuTome'/&gt;"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51DFB06A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0D7FAE60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"&lt;label&gt;numDuTome&lt;/label&gt;"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7651408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"&lt;input name='numDuTome' id='numDuTome'/&gt;"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2624BEC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6AB896D0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"&lt;label&gt;image&lt;/label&gt;"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467E895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"&lt;input name='image' id='image'/&gt;"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7F66EDD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"&lt;/div&gt;"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;</w:t>
      </w:r>
    </w:p>
    <w:p w14:paraId="2AC0711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33C004A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687E7CF0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infoForDelete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578BE4F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document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getElementById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"resultBtnPressed"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innerHTML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;</w:t>
      </w:r>
    </w:p>
    <w:p w14:paraId="2CDBD98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09341AC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document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getElementById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"resultBtnPressed"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innerHTML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+=</w:t>
      </w:r>
    </w:p>
    <w:p w14:paraId="2EF43A3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"&lt;div&gt;"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6A6ABF86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lastRenderedPageBreak/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"&lt;label&gt;PK&lt;/label&gt;"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1C426C9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"&lt;input name='PK' id='PK'/&gt;"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3B4BDE4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"&lt;/div&gt;"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;</w:t>
      </w:r>
    </w:p>
    <w:p w14:paraId="689C11D4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4664D465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2535137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0039725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en-US" w:eastAsia="fr-CH"/>
        </w:rPr>
        <w:t> * Adds an article with the filled fields. If any of the field isn't filled, we show an alert.</w:t>
      </w:r>
    </w:p>
    <w:p w14:paraId="36E505FE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en-US" w:eastAsia="fr-CH"/>
        </w:rPr>
        <w:t> </w:t>
      </w:r>
      <w:r w:rsidRPr="001901E2">
        <w:rPr>
          <w:rFonts w:ascii="Consolas" w:hAnsi="Consolas"/>
          <w:color w:val="6A9955"/>
          <w:sz w:val="21"/>
          <w:szCs w:val="21"/>
          <w:lang w:val="fr-CH" w:eastAsia="fr-CH"/>
        </w:rPr>
        <w:t>*/</w:t>
      </w:r>
    </w:p>
    <w:p w14:paraId="0B23C190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callAddManga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 {</w:t>
      </w:r>
    </w:p>
    <w:p w14:paraId="75C55C7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nomDuManga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"#nomDuManga"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();</w:t>
      </w:r>
    </w:p>
    <w:p w14:paraId="2F79596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1901E2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"#nomDuTome"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();</w:t>
      </w:r>
    </w:p>
    <w:p w14:paraId="5D67E7A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1901E2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numDuTome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"#numDuTome"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();</w:t>
      </w:r>
    </w:p>
    <w:p w14:paraId="76301CE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1901E2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"#image"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();</w:t>
      </w:r>
    </w:p>
    <w:p w14:paraId="2ED1E58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1901E2">
        <w:rPr>
          <w:rFonts w:ascii="Consolas" w:hAnsi="Consolas"/>
          <w:color w:val="C586C0"/>
          <w:sz w:val="21"/>
          <w:szCs w:val="21"/>
          <w:lang w:val="en-US" w:eastAsia="fr-CH"/>
        </w:rPr>
        <w:t>if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(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nomDuManga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||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||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||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numDuTome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455FE9A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alert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"Please fill all the fields"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0B94661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586C0"/>
          <w:sz w:val="21"/>
          <w:szCs w:val="21"/>
          <w:lang w:val="en-US" w:eastAsia="fr-CH"/>
        </w:rPr>
        <w:t>return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;</w:t>
      </w:r>
    </w:p>
    <w:p w14:paraId="571C7A4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} </w:t>
      </w:r>
      <w:r w:rsidRPr="001901E2">
        <w:rPr>
          <w:rFonts w:ascii="Consolas" w:hAnsi="Consolas"/>
          <w:color w:val="C586C0"/>
          <w:sz w:val="21"/>
          <w:szCs w:val="21"/>
          <w:lang w:val="en-US" w:eastAsia="fr-CH"/>
        </w:rPr>
        <w:t>else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{</w:t>
      </w:r>
    </w:p>
    <w:p w14:paraId="7A8D044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addManga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nomDuManga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numDuTome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addSuccess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servError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0EE956D5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    }</w:t>
      </w:r>
    </w:p>
    <w:p w14:paraId="28B4F0CA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40862CD4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7672AAB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addSuccess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280CF9D1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console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log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  <w:proofErr w:type="gramEnd"/>
    </w:p>
    <w:p w14:paraId="14D882C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1901E2">
        <w:rPr>
          <w:rFonts w:ascii="Consolas" w:hAnsi="Consolas"/>
          <w:color w:val="C586C0"/>
          <w:sz w:val="21"/>
          <w:szCs w:val="21"/>
          <w:lang w:val="fr-CH" w:eastAsia="fr-CH"/>
        </w:rPr>
        <w:t>if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data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trim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()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"Manga ajoute"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){</w:t>
      </w:r>
    </w:p>
    <w:p w14:paraId="511E849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"Votre manga a été ajouté"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1AD20680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"#nomDuManga"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06502E53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"#nomDuTome"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4D0DE71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"#numDuTome"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29682FE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"#image"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1D01BD9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} </w:t>
      </w:r>
      <w:r w:rsidRPr="001901E2">
        <w:rPr>
          <w:rFonts w:ascii="Consolas" w:hAnsi="Consolas"/>
          <w:color w:val="C586C0"/>
          <w:sz w:val="21"/>
          <w:szCs w:val="21"/>
          <w:lang w:val="fr-CH" w:eastAsia="fr-CH"/>
        </w:rPr>
        <w:t>else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{</w:t>
      </w:r>
    </w:p>
    <w:p w14:paraId="66D3A83E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"Les informations entrées sont invalides"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60EA308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1355B63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5A3C34C5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52C14CC5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5CAB0E4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en-US" w:eastAsia="fr-CH"/>
        </w:rPr>
        <w:t> * Adds an article with the filled fields. If any of the field isn't filled, we show an alert.</w:t>
      </w:r>
    </w:p>
    <w:p w14:paraId="294FF5D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7B97F5F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callModifyManga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0FC457B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1901E2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4FC1FF"/>
          <w:sz w:val="21"/>
          <w:szCs w:val="21"/>
          <w:lang w:val="en-US" w:eastAsia="fr-CH"/>
        </w:rPr>
        <w:t>PK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"#PK"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();</w:t>
      </w:r>
    </w:p>
    <w:p w14:paraId="7A666796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nomDuManga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"#nomDuManga"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();</w:t>
      </w:r>
    </w:p>
    <w:p w14:paraId="45A0F0B5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nomDuTome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"#nomDuTome"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();</w:t>
      </w:r>
    </w:p>
    <w:p w14:paraId="4A3F3C7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numDuTome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"#numDuTome"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();</w:t>
      </w:r>
    </w:p>
    <w:p w14:paraId="76FFDD4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image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"#image"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();</w:t>
      </w:r>
    </w:p>
    <w:p w14:paraId="50D9A9AA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C586C0"/>
          <w:sz w:val="21"/>
          <w:szCs w:val="21"/>
          <w:lang w:val="fr-CH" w:eastAsia="fr-CH"/>
        </w:rPr>
        <w:t>if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(</w:t>
      </w:r>
      <w:r w:rsidRPr="001901E2">
        <w:rPr>
          <w:rFonts w:ascii="Consolas" w:hAnsi="Consolas"/>
          <w:color w:val="4FC1FF"/>
          <w:sz w:val="21"/>
          <w:szCs w:val="21"/>
          <w:lang w:val="fr-CH" w:eastAsia="fr-CH"/>
        </w:rPr>
        <w:t>PK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||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nomDuManga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||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image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||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nomDuTome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||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numDuTome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 {</w:t>
      </w:r>
    </w:p>
    <w:p w14:paraId="494EBEBE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alert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"Please fill all the fields"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6CF84CA6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lastRenderedPageBreak/>
        <w:t xml:space="preserve">        </w:t>
      </w:r>
      <w:proofErr w:type="gramStart"/>
      <w:r w:rsidRPr="001901E2">
        <w:rPr>
          <w:rFonts w:ascii="Consolas" w:hAnsi="Consolas"/>
          <w:color w:val="C586C0"/>
          <w:sz w:val="21"/>
          <w:szCs w:val="21"/>
          <w:lang w:val="en-US" w:eastAsia="fr-CH"/>
        </w:rPr>
        <w:t>return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;</w:t>
      </w:r>
      <w:proofErr w:type="gramEnd"/>
    </w:p>
    <w:p w14:paraId="0CA15D0A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} </w:t>
      </w:r>
      <w:r w:rsidRPr="001901E2">
        <w:rPr>
          <w:rFonts w:ascii="Consolas" w:hAnsi="Consolas"/>
          <w:color w:val="C586C0"/>
          <w:sz w:val="21"/>
          <w:szCs w:val="21"/>
          <w:lang w:val="en-US" w:eastAsia="fr-CH"/>
        </w:rPr>
        <w:t>else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{</w:t>
      </w:r>
    </w:p>
    <w:p w14:paraId="257B0F4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modifyManga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1901E2">
        <w:rPr>
          <w:rFonts w:ascii="Consolas" w:hAnsi="Consolas"/>
          <w:color w:val="4FC1FF"/>
          <w:sz w:val="21"/>
          <w:szCs w:val="21"/>
          <w:lang w:val="en-US" w:eastAsia="fr-CH"/>
        </w:rPr>
        <w:t>PK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nomDuManga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numDuTome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modifySuccess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servError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7D066EB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7AD30ED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0DEE3C2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0785A3F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modifySuccess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 {</w:t>
      </w:r>
    </w:p>
    <w:p w14:paraId="2CF01CB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"Votre manga a été modifié"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128B489E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"#PK"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046D939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"#nomDuManga"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7AC3D88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"#nomDuTome"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46578B1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"#numDuTome"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2780B4F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"#image"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0FAB7B5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40A78C00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76B2BC34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41EB1FC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en-US" w:eastAsia="fr-CH"/>
        </w:rPr>
        <w:t> * Adds an article with the filled fields. If any of the field isn't filled, we show an alert.</w:t>
      </w:r>
    </w:p>
    <w:p w14:paraId="742F3676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524941E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callDeleteManga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5F7230A1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1901E2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4FC1FF"/>
          <w:sz w:val="21"/>
          <w:szCs w:val="21"/>
          <w:lang w:val="en-US" w:eastAsia="fr-CH"/>
        </w:rPr>
        <w:t>PK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"#PK"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();</w:t>
      </w:r>
    </w:p>
    <w:p w14:paraId="3AC0780A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1901E2">
        <w:rPr>
          <w:rFonts w:ascii="Consolas" w:hAnsi="Consolas"/>
          <w:color w:val="C586C0"/>
          <w:sz w:val="21"/>
          <w:szCs w:val="21"/>
          <w:lang w:val="en-US" w:eastAsia="fr-CH"/>
        </w:rPr>
        <w:t>if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(</w:t>
      </w:r>
      <w:r w:rsidRPr="001901E2">
        <w:rPr>
          <w:rFonts w:ascii="Consolas" w:hAnsi="Consolas"/>
          <w:color w:val="4FC1FF"/>
          <w:sz w:val="21"/>
          <w:szCs w:val="21"/>
          <w:lang w:val="en-US" w:eastAsia="fr-CH"/>
        </w:rPr>
        <w:t>PK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04C9F286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alert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"Please fill the field"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5269BED1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proofErr w:type="gramStart"/>
      <w:r w:rsidRPr="001901E2">
        <w:rPr>
          <w:rFonts w:ascii="Consolas" w:hAnsi="Consolas"/>
          <w:color w:val="C586C0"/>
          <w:sz w:val="21"/>
          <w:szCs w:val="21"/>
          <w:lang w:val="en-US" w:eastAsia="fr-CH"/>
        </w:rPr>
        <w:t>return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;</w:t>
      </w:r>
      <w:proofErr w:type="gramEnd"/>
    </w:p>
    <w:p w14:paraId="3DCA445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} </w:t>
      </w:r>
      <w:r w:rsidRPr="001901E2">
        <w:rPr>
          <w:rFonts w:ascii="Consolas" w:hAnsi="Consolas"/>
          <w:color w:val="C586C0"/>
          <w:sz w:val="21"/>
          <w:szCs w:val="21"/>
          <w:lang w:val="en-US" w:eastAsia="fr-CH"/>
        </w:rPr>
        <w:t>else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{</w:t>
      </w:r>
    </w:p>
    <w:p w14:paraId="13ACDDCE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deleteManga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1901E2">
        <w:rPr>
          <w:rFonts w:ascii="Consolas" w:hAnsi="Consolas"/>
          <w:color w:val="4FC1FF"/>
          <w:sz w:val="21"/>
          <w:szCs w:val="21"/>
          <w:lang w:val="en-US" w:eastAsia="fr-CH"/>
        </w:rPr>
        <w:t>PK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deleteSuccess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servError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69C5E8A6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687B06B6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52BD6F3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4860C841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deleteSuccess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 {</w:t>
      </w:r>
    </w:p>
    <w:p w14:paraId="43EF4AB1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"Votre manga a été supprimé"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4E11436A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"#PK"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07540E8E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3EBF174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43ECF9C0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calldisconnect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7536175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disconnect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disconnectSuccess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servError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372B11BE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0A548077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66D111E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disconnectSuccess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 {</w:t>
      </w:r>
    </w:p>
    <w:p w14:paraId="7DA96984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"Déconnexion réussie"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6741E48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location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reload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();</w:t>
      </w:r>
    </w:p>
    <w:p w14:paraId="65E95813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43E4B7D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386E1610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servError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 {</w:t>
      </w:r>
    </w:p>
    <w:p w14:paraId="725144E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"Erreur de connexion au serveur"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32CDD4C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70998575" w14:textId="23C508EB" w:rsidR="00D4422C" w:rsidRPr="00D4422C" w:rsidRDefault="005C4778" w:rsidP="005C4778">
      <w:pPr>
        <w:pStyle w:val="Titre3"/>
      </w:pPr>
      <w:bookmarkStart w:id="23" w:name="_Toc138433057"/>
      <w:r>
        <w:lastRenderedPageBreak/>
        <w:t>servicesHttp.js</w:t>
      </w:r>
      <w:bookmarkEnd w:id="23"/>
    </w:p>
    <w:p w14:paraId="7EF3B10C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fr-CH" w:eastAsia="fr-CH"/>
        </w:rPr>
        <w:t>/*</w:t>
      </w:r>
    </w:p>
    <w:p w14:paraId="65DC1643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fr-CH" w:eastAsia="fr-CH"/>
        </w:rPr>
        <w:t xml:space="preserve"> * Couche de services </w:t>
      </w:r>
      <w:proofErr w:type="gramStart"/>
      <w:r w:rsidRPr="005C4778">
        <w:rPr>
          <w:rFonts w:ascii="Consolas" w:hAnsi="Consolas"/>
          <w:color w:val="6A9955"/>
          <w:sz w:val="21"/>
          <w:szCs w:val="21"/>
          <w:lang w:val="fr-CH" w:eastAsia="fr-CH"/>
        </w:rPr>
        <w:t>HTTP .</w:t>
      </w:r>
      <w:proofErr w:type="gramEnd"/>
    </w:p>
    <w:p w14:paraId="474F00C0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fr-CH" w:eastAsia="fr-CH"/>
        </w:rPr>
        <w:t> *</w:t>
      </w:r>
    </w:p>
    <w:p w14:paraId="3CDC9B9E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fr-CH" w:eastAsia="fr-CH"/>
        </w:rPr>
        <w:t> * @author Malcolm Gfeller</w:t>
      </w:r>
    </w:p>
    <w:p w14:paraId="764ADC6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fr-CH" w:eastAsia="fr-CH"/>
        </w:rPr>
        <w:t> * @version 1.0 / 22.06.2023</w:t>
      </w:r>
    </w:p>
    <w:p w14:paraId="30F5693B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fr-CH" w:eastAsia="fr-CH"/>
        </w:rPr>
        <w:t> */</w:t>
      </w:r>
    </w:p>
    <w:p w14:paraId="51D2B6CD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1BBBC36C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proofErr w:type="gramStart"/>
      <w:r w:rsidRPr="005C4778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4EC9B0"/>
          <w:sz w:val="21"/>
          <w:szCs w:val="21"/>
          <w:lang w:val="fr-CH" w:eastAsia="fr-CH"/>
        </w:rPr>
        <w:t>URL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"https://gfellerm01.emf-informatique.ch/javaAPI-Gateway/GatewayServlet?action="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;</w:t>
      </w:r>
    </w:p>
    <w:p w14:paraId="0D44BDC2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213085CF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5D8A10DE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 * Login function, if the login is successful, we call loginSuccessCallBack, else we call loginErrorCallBack.</w:t>
      </w:r>
    </w:p>
    <w:p w14:paraId="14B5F71B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username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login name</w:t>
      </w:r>
    </w:p>
    <w:p w14:paraId="23D59436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password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user password</w:t>
      </w:r>
    </w:p>
    <w:p w14:paraId="53A3A772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485B935C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7C310D2E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00D398F9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gramStart"/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login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username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password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50A0344A" w14:textId="77777777" w:rsidR="005C4778" w:rsidRPr="009D73D1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</w:t>
      </w:r>
      <w:proofErr w:type="gramStart"/>
      <w:r w:rsidRPr="009D73D1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>.</w:t>
      </w:r>
      <w:r w:rsidRPr="009D73D1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proofErr w:type="gramEnd"/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>({</w:t>
      </w:r>
    </w:p>
    <w:p w14:paraId="2D02DEB1" w14:textId="77777777" w:rsidR="005C4778" w:rsidRPr="009D73D1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9D73D1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9D73D1">
        <w:rPr>
          <w:rFonts w:ascii="Consolas" w:hAnsi="Consolas"/>
          <w:color w:val="CE9178"/>
          <w:sz w:val="21"/>
          <w:szCs w:val="21"/>
          <w:lang w:val="en-US" w:eastAsia="fr-CH"/>
        </w:rPr>
        <w:t>"POST"</w:t>
      </w:r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6225E924" w14:textId="77777777" w:rsidR="005C4778" w:rsidRPr="009D73D1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9D73D1">
        <w:rPr>
          <w:rFonts w:ascii="Consolas" w:hAnsi="Consolas"/>
          <w:color w:val="9CDCFE"/>
          <w:sz w:val="21"/>
          <w:szCs w:val="21"/>
          <w:lang w:val="en-US" w:eastAsia="fr-CH"/>
        </w:rPr>
        <w:t>dataType:</w:t>
      </w:r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9D73D1">
        <w:rPr>
          <w:rFonts w:ascii="Consolas" w:hAnsi="Consolas"/>
          <w:color w:val="CE9178"/>
          <w:sz w:val="21"/>
          <w:szCs w:val="21"/>
          <w:lang w:val="en-US" w:eastAsia="fr-CH"/>
        </w:rPr>
        <w:t>"json"</w:t>
      </w:r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636DF6CC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9D73D1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4EC9B0"/>
          <w:sz w:val="21"/>
          <w:szCs w:val="21"/>
          <w:lang w:val="en-US" w:eastAsia="fr-CH"/>
        </w:rPr>
        <w:t>URL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"apiLogin"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0CA1DF75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data: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"username="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username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"&amp;password="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password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39063BD5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xhrFields: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{</w:t>
      </w:r>
    </w:p>
    <w:p w14:paraId="3F323A4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withCredentials: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04F2EF8B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  },</w:t>
      </w:r>
    </w:p>
    <w:p w14:paraId="76DC65FC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0041611F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crossDomain: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67379D6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5B9D782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</w:p>
    <w:p w14:paraId="4316E68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});</w:t>
      </w:r>
    </w:p>
    <w:p w14:paraId="6095AC2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68F9D3A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5339305D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54014E4E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 * Adds a manga</w:t>
      </w:r>
    </w:p>
    <w:p w14:paraId="5125DD1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NomDuManga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name of the manga</w:t>
      </w:r>
    </w:p>
    <w:p w14:paraId="34A01553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image of the tome</w:t>
      </w:r>
    </w:p>
    <w:p w14:paraId="7C5ED3AF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NumeroDuTome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num of the tome</w:t>
      </w:r>
    </w:p>
    <w:p w14:paraId="5CEBEC2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name of the tome</w:t>
      </w:r>
    </w:p>
    <w:p w14:paraId="61CFF06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0145B360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69FF2032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7B831273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addManga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NomDuManga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NumeroDuTome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6E67CDD8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</w:t>
      </w:r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$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.</w:t>
      </w:r>
      <w:r w:rsidRPr="005C4778">
        <w:rPr>
          <w:rFonts w:ascii="Consolas" w:hAnsi="Consolas"/>
          <w:color w:val="DCDCAA"/>
          <w:sz w:val="21"/>
          <w:szCs w:val="21"/>
          <w:lang w:val="fr-CH" w:eastAsia="fr-CH"/>
        </w:rPr>
        <w:t>ajax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({</w:t>
      </w:r>
    </w:p>
    <w:p w14:paraId="1F50D247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type: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"POST"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,</w:t>
      </w:r>
    </w:p>
    <w:p w14:paraId="7A9FBC8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lastRenderedPageBreak/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datatype: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'xml'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,</w:t>
      </w:r>
    </w:p>
    <w:p w14:paraId="5D10F6A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url: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4EC9B0"/>
          <w:sz w:val="21"/>
          <w:szCs w:val="21"/>
          <w:lang w:val="fr-CH" w:eastAsia="fr-CH"/>
        </w:rPr>
        <w:t>URL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fr-CH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"apiAjoutManga"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,</w:t>
      </w:r>
    </w:p>
    <w:p w14:paraId="6ED3AD66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data: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"nomDuManga="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fr-CH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NomDuManga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fr-CH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"&amp;nomDuTome="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fr-CH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NomDuTome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fr-CH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"&amp;numDuTome="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fr-CH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NumeroDuTome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fr-CH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"&amp;image="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fr-CH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Image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,</w:t>
      </w:r>
    </w:p>
    <w:p w14:paraId="49B0137F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xhrFields: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{</w:t>
      </w:r>
    </w:p>
    <w:p w14:paraId="02E8C948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withCredentials: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377E6FF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  },</w:t>
      </w:r>
    </w:p>
    <w:p w14:paraId="089A92BB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2CFBD04C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crossDomain: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5372CE92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success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(){},</w:t>
      </w:r>
    </w:p>
    <w:p w14:paraId="766BA482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error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(){}</w:t>
      </w:r>
    </w:p>
    <w:p w14:paraId="1A92F788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});</w:t>
      </w:r>
    </w:p>
    <w:p w14:paraId="132EC9E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0503ED20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02AC8812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2FECCACB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 * Modifies a manga</w:t>
      </w:r>
    </w:p>
    <w:p w14:paraId="2A2CA6B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NomDuManga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name of the manga</w:t>
      </w:r>
    </w:p>
    <w:p w14:paraId="0E038FB9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image of the tome</w:t>
      </w:r>
    </w:p>
    <w:p w14:paraId="39AD6142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NumeroDuTome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num of the tome</w:t>
      </w:r>
    </w:p>
    <w:p w14:paraId="4B78EB88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name of the tome</w:t>
      </w:r>
    </w:p>
    <w:p w14:paraId="78F08FF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3FD06647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38F08065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7D7A6AEB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modifyManga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PK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NomDuManga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NumeroDuTome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5C64BD78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.</w:t>
      </w:r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({</w:t>
      </w:r>
    </w:p>
    <w:p w14:paraId="1FC5876D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"PUT"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77E92A79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datatype: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'json'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470F67E8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4EC9B0"/>
          <w:sz w:val="21"/>
          <w:szCs w:val="21"/>
          <w:lang w:val="en-US" w:eastAsia="fr-CH"/>
        </w:rPr>
        <w:t>URL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"apiModifyManga"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3512042D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data: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"Pk="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PK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"&amp;nomDuManga="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NomDuManga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"&amp;nomDuTome="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"&amp;numDuTome="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NumeroDuTome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"&amp;image="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0F370479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xhrFields: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{</w:t>
      </w:r>
    </w:p>
    <w:p w14:paraId="4CB34C6E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withCredentials: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1587F3D3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  },</w:t>
      </w:r>
    </w:p>
    <w:p w14:paraId="1BA1B3A8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2575EAE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crossDomain: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37C0921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71B0E905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</w:p>
    <w:p w14:paraId="2AE86A4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});</w:t>
      </w:r>
    </w:p>
    <w:p w14:paraId="31417983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37DF630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0FE674C9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171AFED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 * Deletes a manga</w:t>
      </w:r>
    </w:p>
    <w:p w14:paraId="01AE4975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NomDuManga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name of the manga</w:t>
      </w:r>
    </w:p>
    <w:p w14:paraId="1644C375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image of the tome</w:t>
      </w:r>
    </w:p>
    <w:p w14:paraId="670B0A97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NumeroDuTome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num of the tome</w:t>
      </w:r>
    </w:p>
    <w:p w14:paraId="2DA21E58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name of the tome</w:t>
      </w:r>
    </w:p>
    <w:p w14:paraId="3F72E77E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3627983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2807BF8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lastRenderedPageBreak/>
        <w:t> */</w:t>
      </w:r>
    </w:p>
    <w:p w14:paraId="4C4BDC23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deleteManga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PK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1548FDBD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.</w:t>
      </w:r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({</w:t>
      </w:r>
    </w:p>
    <w:p w14:paraId="2C3AF907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"DELETE"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6D705250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datatype: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'json'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0912BFED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4EC9B0"/>
          <w:sz w:val="21"/>
          <w:szCs w:val="21"/>
          <w:lang w:val="en-US" w:eastAsia="fr-CH"/>
        </w:rPr>
        <w:t>URL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"apiDeleteManga"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2F599A20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data: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"Pk="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PK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1B7A8BD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xhrFields: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{</w:t>
      </w:r>
    </w:p>
    <w:p w14:paraId="4753F5F3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withCredentials: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7B0F3740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  },</w:t>
      </w:r>
    </w:p>
    <w:p w14:paraId="11C79980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315871BB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crossDomain: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290FEF8C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636594D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</w:p>
    <w:p w14:paraId="4B0AF04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});</w:t>
      </w:r>
    </w:p>
    <w:p w14:paraId="7DB122F7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0F97670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3E573BD9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339FCD4C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     * Make an ajax request to check if the user is connected.</w:t>
      </w:r>
    </w:p>
    <w:p w14:paraId="1493B1CE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 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The function called when the request is successful</w:t>
      </w:r>
    </w:p>
    <w:p w14:paraId="0118F379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     */</w:t>
      </w:r>
    </w:p>
    <w:p w14:paraId="35410EF2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checkLogin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1BE73747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.</w:t>
      </w:r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({</w:t>
      </w:r>
    </w:p>
    <w:p w14:paraId="10406A36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"POST"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1237596C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dataType: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"text"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706E3E1D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4FC1FF"/>
          <w:sz w:val="21"/>
          <w:szCs w:val="21"/>
          <w:lang w:val="en-US" w:eastAsia="fr-CH"/>
        </w:rPr>
        <w:t>URL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"apiCheckLogin"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5051D7BB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xhrFields: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{</w:t>
      </w:r>
    </w:p>
    <w:p w14:paraId="6ECE0675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withCredentials: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70DABB6D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  },</w:t>
      </w:r>
    </w:p>
    <w:p w14:paraId="1255276E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67D670E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crossDomain: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28B6A590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01FA560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</w:p>
    <w:p w14:paraId="7BC27C9D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});</w:t>
      </w:r>
    </w:p>
    <w:p w14:paraId="6F3396D5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292E6DA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753083E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6140A9D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 * disconnects the user</w:t>
      </w:r>
    </w:p>
    <w:p w14:paraId="08C0085B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4A0D3278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77561443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3C54330B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disconnect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05370BA2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.</w:t>
      </w:r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({</w:t>
      </w:r>
    </w:p>
    <w:p w14:paraId="2BC6092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"POST"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675961E6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datatype: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'json'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6B0D9AC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4FC1FF"/>
          <w:sz w:val="21"/>
          <w:szCs w:val="21"/>
          <w:lang w:val="en-US" w:eastAsia="fr-CH"/>
        </w:rPr>
        <w:t>URL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"apiDisconnect"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03F6D507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xhrFields: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{</w:t>
      </w:r>
    </w:p>
    <w:p w14:paraId="2F572B36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withCredentials: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3E217CE6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  },</w:t>
      </w:r>
    </w:p>
    <w:p w14:paraId="25C16BEF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lastRenderedPageBreak/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08566447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crossDomain: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7551B0F6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success: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successCallback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,</w:t>
      </w:r>
    </w:p>
    <w:p w14:paraId="59FEBDE9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error: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errorCallback</w:t>
      </w:r>
    </w:p>
    <w:p w14:paraId="1CC866E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  });</w:t>
      </w:r>
    </w:p>
    <w:p w14:paraId="4F200B19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1F9E8178" w14:textId="77777777" w:rsidR="005C4778" w:rsidRPr="005C4778" w:rsidRDefault="005C4778" w:rsidP="005C4778">
      <w:pPr>
        <w:rPr>
          <w:lang w:eastAsia="fr-FR"/>
        </w:rPr>
      </w:pPr>
    </w:p>
    <w:p w14:paraId="1ADD100D" w14:textId="0CF2F9C0" w:rsidR="003B523D" w:rsidRDefault="00AF30B8" w:rsidP="003B523D">
      <w:pPr>
        <w:pStyle w:val="Titre2"/>
      </w:pPr>
      <w:bookmarkStart w:id="24" w:name="_Toc138433058"/>
      <w:r>
        <w:t>Application client 2</w:t>
      </w:r>
      <w:bookmarkEnd w:id="24"/>
    </w:p>
    <w:p w14:paraId="5D31FD3C" w14:textId="5CFB5A62" w:rsidR="003B523D" w:rsidRDefault="00001FDA" w:rsidP="008734FE">
      <w:pPr>
        <w:pStyle w:val="Titre3"/>
      </w:pPr>
      <w:bookmarkStart w:id="25" w:name="_Toc138433059"/>
      <w:r>
        <w:t>Index.</w:t>
      </w:r>
      <w:r w:rsidR="002C0024">
        <w:t>html</w:t>
      </w:r>
      <w:bookmarkEnd w:id="25"/>
    </w:p>
    <w:p w14:paraId="25CB517A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&lt;!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doctype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html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04017098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html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lang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"fr"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46491E55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7E1D75AC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head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4B383CAC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title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Grand List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title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477C6F9F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meta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charset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"UTF-8"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0BD2F823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link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rel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"stylesheet"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type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"text/css"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href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"stylesheets/style.css"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/&gt;</w:t>
      </w:r>
    </w:p>
    <w:p w14:paraId="3786143B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script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type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"text/javascript"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src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"helpers/jquery-1.10.2.min.js"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script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2DC2FA25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script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type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"text/javascript"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src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"ctrl/indexCtrl.js"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script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2C0327B2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</w:p>
    <w:p w14:paraId="1016B1BB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51AD1325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head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77C465D4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44836BBA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body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00C8A633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"container"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2C9CAE06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"titre"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11CCD834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h1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Grand List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h1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7A8EEE75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585F0377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"connexion"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5014BF53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"loginLabel"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46FCBDDA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label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"labelLogin"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Login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label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690C20D8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1154F7B5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"passwordLabel"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Password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03AF8A30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"login"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00550618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input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name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"username"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id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"username"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/&gt;</w:t>
      </w:r>
    </w:p>
    <w:p w14:paraId="58D7721A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5C412FCE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"password"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4BD3CA53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input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type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"password"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name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"password"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id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"password"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/&gt;</w:t>
      </w:r>
    </w:p>
    <w:p w14:paraId="1705BFDA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529DBEAC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id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"coDeco"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"connecter"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08A8BA55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button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"button"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id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"btnConnecter"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type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"submit"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onclick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8734FE">
        <w:rPr>
          <w:rFonts w:ascii="Consolas" w:hAnsi="Consolas"/>
          <w:color w:val="DCDCAA"/>
          <w:sz w:val="21"/>
          <w:szCs w:val="21"/>
          <w:lang w:val="en-US" w:eastAsia="fr-CH"/>
        </w:rPr>
        <w:t>callLogin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()"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Connexion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button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4C010D4B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button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"button"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id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"btnDeconnecter"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type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"submit"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onclick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8734FE">
        <w:rPr>
          <w:rFonts w:ascii="Consolas" w:hAnsi="Consolas"/>
          <w:color w:val="DCDCAA"/>
          <w:sz w:val="21"/>
          <w:szCs w:val="21"/>
          <w:lang w:val="en-US" w:eastAsia="fr-CH"/>
        </w:rPr>
        <w:t>calldisconnect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()"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Deconnexion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button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5F67DBD9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2E69F95C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"favori"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32901CFC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button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id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"favori"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Affichage des favoris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button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5DB4ABDD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77321F97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lastRenderedPageBreak/>
        <w:t xml:space="preserve">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58F2C9AF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753012B7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id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"listeManga"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"listeManga"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504AF602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66CC8A8F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8734FE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4FEC7600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3D77C6FA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8734FE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fr-CH" w:eastAsia="fr-CH"/>
        </w:rPr>
        <w:t>body</w:t>
      </w:r>
      <w:r w:rsidRPr="008734FE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37192AA8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47354C08" w14:textId="10C6F239" w:rsidR="008734FE" w:rsidRPr="00320A71" w:rsidRDefault="008734FE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8734FE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fr-CH" w:eastAsia="fr-CH"/>
        </w:rPr>
        <w:t>html</w:t>
      </w:r>
      <w:r w:rsidRPr="008734FE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47060445" w14:textId="4C23022F" w:rsidR="002C0024" w:rsidRDefault="008734FE" w:rsidP="008734FE">
      <w:pPr>
        <w:pStyle w:val="Titre3"/>
      </w:pPr>
      <w:bookmarkStart w:id="26" w:name="_Toc138433060"/>
      <w:r>
        <w:t>indexCtrl.js</w:t>
      </w:r>
      <w:bookmarkEnd w:id="26"/>
    </w:p>
    <w:p w14:paraId="0319146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/*</w:t>
      </w:r>
    </w:p>
    <w:p w14:paraId="742FB4B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 Contrôleur de la vue "index.html"</w:t>
      </w:r>
    </w:p>
    <w:p w14:paraId="6534A467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</w:t>
      </w:r>
    </w:p>
    <w:p w14:paraId="2F93DEC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 @author de Sousa Raphael</w:t>
      </w:r>
    </w:p>
    <w:p w14:paraId="56D57C1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 @version 1.0 / 22.06.2023</w:t>
      </w:r>
    </w:p>
    <w:p w14:paraId="5705458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*/</w:t>
      </w:r>
    </w:p>
    <w:p w14:paraId="004861F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let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user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= </w:t>
      </w:r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null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;</w:t>
      </w:r>
    </w:p>
    <w:p w14:paraId="73E252F5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/**</w:t>
      </w:r>
    </w:p>
    <w:p w14:paraId="4C957D3C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 Méthode appelée lors du retour avec succès de la liste des mangas</w:t>
      </w:r>
    </w:p>
    <w:p w14:paraId="1DF2552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{type}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</w:p>
    <w:p w14:paraId="74BA1B7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{type}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text</w:t>
      </w:r>
    </w:p>
    <w:p w14:paraId="22BBF9E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{type}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jqXHR</w:t>
      </w:r>
    </w:p>
    <w:p w14:paraId="206EAE6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@returns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{undefined}</w:t>
      </w:r>
    </w:p>
    <w:p w14:paraId="51260BB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3B9D862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chargerMangaSuccess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text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jqXHR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2530C2B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jsonArray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JSON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parse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5AA9B41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txt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''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;</w:t>
      </w:r>
    </w:p>
    <w:p w14:paraId="3B6E2A7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C586C0"/>
          <w:sz w:val="21"/>
          <w:szCs w:val="21"/>
          <w:lang w:val="en-US" w:eastAsia="fr-CH"/>
        </w:rPr>
        <w:t>for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(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B5CEA8"/>
          <w:sz w:val="21"/>
          <w:szCs w:val="21"/>
          <w:lang w:val="en-US" w:eastAsia="fr-CH"/>
        </w:rPr>
        <w:t>0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;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&lt;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jsonArray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length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;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++) {</w:t>
      </w:r>
    </w:p>
    <w:p w14:paraId="0C5F46B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new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();</w:t>
      </w:r>
    </w:p>
    <w:p w14:paraId="3E27774C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setNomDuManga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jsonArray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[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].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nomDuManga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0B1882A4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setPk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jsonArray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[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].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pk_manga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465893DC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setNomDuTome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jsonArray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[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].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4F2D474C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setNumeroDuTome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jsonArray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[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].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numeroDuTome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1715096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setImage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jsonArray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[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].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1D1753C5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txt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txt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"&lt;div class=manga&gt;&lt;table&gt;&lt;tbody&gt;&lt;tr&gt;&lt;td&gt;"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"&lt;img id=myimage src=../../serveur/images/"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getImg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"&gt;&lt;/img&gt;"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"&lt;/td&gt;&lt;/tr&gt;&lt;tr&gt;&lt;td&gt;"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getNomDuTome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 - 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getNomDuManga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", &lt;br&gt; Tome 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getNumeroDuTome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"&lt;br&gt;&lt;/td&gt;&lt;/tr&gt;&lt;tr&gt;&lt;td&gt;&lt;button class=butFavori id=manga"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getPk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 &gt;Ajouter à la collection&lt;/button&gt;"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"&lt;/td&gt;&lt;/tr&gt;&lt;/tbody&gt;&lt;/table&gt;&lt;/div&gt;"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;</w:t>
      </w:r>
    </w:p>
    <w:p w14:paraId="22F576B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de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}</w:t>
      </w:r>
    </w:p>
    <w:p w14:paraId="3DD9507C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de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  </w:t>
      </w:r>
      <w:r w:rsidRPr="00320A71">
        <w:rPr>
          <w:rFonts w:ascii="Consolas" w:hAnsi="Consolas"/>
          <w:color w:val="9CDCFE"/>
          <w:sz w:val="21"/>
          <w:szCs w:val="21"/>
          <w:lang w:val="de-CH" w:eastAsia="fr-CH"/>
        </w:rPr>
        <w:t>document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de-CH" w:eastAsia="fr-CH"/>
        </w:rPr>
        <w:t>getElementById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de-CH" w:eastAsia="fr-CH"/>
        </w:rPr>
        <w:t>"listeManga"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).</w:t>
      </w:r>
      <w:r w:rsidRPr="00320A71">
        <w:rPr>
          <w:rFonts w:ascii="Consolas" w:hAnsi="Consolas"/>
          <w:color w:val="9CDCFE"/>
          <w:sz w:val="21"/>
          <w:szCs w:val="21"/>
          <w:lang w:val="de-CH" w:eastAsia="fr-CH"/>
        </w:rPr>
        <w:t>innerHTML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 = </w:t>
      </w:r>
      <w:r w:rsidRPr="00320A71">
        <w:rPr>
          <w:rFonts w:ascii="Consolas" w:hAnsi="Consolas"/>
          <w:color w:val="9CDCFE"/>
          <w:sz w:val="21"/>
          <w:szCs w:val="21"/>
          <w:lang w:val="de-CH" w:eastAsia="fr-CH"/>
        </w:rPr>
        <w:t>txt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;</w:t>
      </w:r>
    </w:p>
    <w:p w14:paraId="54F16961" w14:textId="77777777" w:rsidR="00320A71" w:rsidRPr="009D73D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  </w:t>
      </w:r>
      <w:r w:rsidRPr="009D73D1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9D73D1">
        <w:rPr>
          <w:rFonts w:ascii="Consolas" w:hAnsi="Consolas"/>
          <w:color w:val="9CDCFE"/>
          <w:sz w:val="21"/>
          <w:szCs w:val="21"/>
          <w:lang w:val="fr-CH" w:eastAsia="fr-CH"/>
        </w:rPr>
        <w:t>favori</w:t>
      </w: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= </w:t>
      </w:r>
      <w:r w:rsidRPr="009D73D1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9D73D1">
        <w:rPr>
          <w:rFonts w:ascii="Consolas" w:hAnsi="Consolas"/>
          <w:color w:val="CE9178"/>
          <w:sz w:val="21"/>
          <w:szCs w:val="21"/>
          <w:lang w:val="fr-CH" w:eastAsia="fr-CH"/>
        </w:rPr>
        <w:t>'#favori'</w:t>
      </w: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4C64A141" w14:textId="77777777" w:rsidR="00320A71" w:rsidRPr="009D73D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9D73D1">
        <w:rPr>
          <w:rFonts w:ascii="Consolas" w:hAnsi="Consolas"/>
          <w:color w:val="9CDCFE"/>
          <w:sz w:val="21"/>
          <w:szCs w:val="21"/>
          <w:lang w:val="fr-CH" w:eastAsia="fr-CH"/>
        </w:rPr>
        <w:t>document</w:t>
      </w: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9D73D1">
        <w:rPr>
          <w:rFonts w:ascii="Consolas" w:hAnsi="Consolas"/>
          <w:color w:val="DCDCAA"/>
          <w:sz w:val="21"/>
          <w:szCs w:val="21"/>
          <w:lang w:val="fr-CH" w:eastAsia="fr-CH"/>
        </w:rPr>
        <w:t>getElementById</w:t>
      </w: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9D73D1">
        <w:rPr>
          <w:rFonts w:ascii="Consolas" w:hAnsi="Consolas"/>
          <w:color w:val="CE9178"/>
          <w:sz w:val="21"/>
          <w:szCs w:val="21"/>
          <w:lang w:val="fr-CH" w:eastAsia="fr-CH"/>
        </w:rPr>
        <w:t>'favori'</w:t>
      </w: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>).</w:t>
      </w:r>
      <w:r w:rsidRPr="009D73D1">
        <w:rPr>
          <w:rFonts w:ascii="Consolas" w:hAnsi="Consolas"/>
          <w:color w:val="9CDCFE"/>
          <w:sz w:val="21"/>
          <w:szCs w:val="21"/>
          <w:lang w:val="fr-CH" w:eastAsia="fr-CH"/>
        </w:rPr>
        <w:t>innerHTML</w:t>
      </w: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= </w:t>
      </w:r>
      <w:r w:rsidRPr="009D73D1">
        <w:rPr>
          <w:rFonts w:ascii="Consolas" w:hAnsi="Consolas"/>
          <w:color w:val="CE9178"/>
          <w:sz w:val="21"/>
          <w:szCs w:val="21"/>
          <w:lang w:val="fr-CH" w:eastAsia="fr-CH"/>
        </w:rPr>
        <w:t>"Favori"</w:t>
      </w: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>;</w:t>
      </w:r>
    </w:p>
    <w:p w14:paraId="4B8B0D7C" w14:textId="77777777" w:rsidR="00320A71" w:rsidRPr="009D73D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9D73D1">
        <w:rPr>
          <w:rFonts w:ascii="Consolas" w:hAnsi="Consolas"/>
          <w:color w:val="9CDCFE"/>
          <w:sz w:val="21"/>
          <w:szCs w:val="21"/>
          <w:lang w:val="fr-CH" w:eastAsia="fr-CH"/>
        </w:rPr>
        <w:t>favori</w:t>
      </w: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9D73D1">
        <w:rPr>
          <w:rFonts w:ascii="Consolas" w:hAnsi="Consolas"/>
          <w:color w:val="DCDCAA"/>
          <w:sz w:val="21"/>
          <w:szCs w:val="21"/>
          <w:lang w:val="fr-CH" w:eastAsia="fr-CH"/>
        </w:rPr>
        <w:t>off</w:t>
      </w: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9D73D1">
        <w:rPr>
          <w:rFonts w:ascii="Consolas" w:hAnsi="Consolas"/>
          <w:color w:val="CE9178"/>
          <w:sz w:val="21"/>
          <w:szCs w:val="21"/>
          <w:lang w:val="fr-CH" w:eastAsia="fr-CH"/>
        </w:rPr>
        <w:t>'click'</w:t>
      </w: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309123D7" w14:textId="77777777" w:rsidR="00320A71" w:rsidRPr="009D73D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9D73D1">
        <w:rPr>
          <w:rFonts w:ascii="Consolas" w:hAnsi="Consolas"/>
          <w:color w:val="9CDCFE"/>
          <w:sz w:val="21"/>
          <w:szCs w:val="21"/>
          <w:lang w:val="fr-CH" w:eastAsia="fr-CH"/>
        </w:rPr>
        <w:t>favori</w:t>
      </w: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9D73D1">
        <w:rPr>
          <w:rFonts w:ascii="Consolas" w:hAnsi="Consolas"/>
          <w:color w:val="DCDCAA"/>
          <w:sz w:val="21"/>
          <w:szCs w:val="21"/>
          <w:lang w:val="fr-CH" w:eastAsia="fr-CH"/>
        </w:rPr>
        <w:t>click</w:t>
      </w: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9D73D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(</w:t>
      </w:r>
      <w:r w:rsidRPr="009D73D1">
        <w:rPr>
          <w:rFonts w:ascii="Consolas" w:hAnsi="Consolas"/>
          <w:color w:val="9CDCFE"/>
          <w:sz w:val="21"/>
          <w:szCs w:val="21"/>
          <w:lang w:val="fr-CH" w:eastAsia="fr-CH"/>
        </w:rPr>
        <w:t>event</w:t>
      </w: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) { </w:t>
      </w:r>
      <w:r w:rsidRPr="009D73D1">
        <w:rPr>
          <w:rFonts w:ascii="Consolas" w:hAnsi="Consolas"/>
          <w:color w:val="DCDCAA"/>
          <w:sz w:val="21"/>
          <w:szCs w:val="21"/>
          <w:lang w:val="fr-CH" w:eastAsia="fr-CH"/>
        </w:rPr>
        <w:t>getFavori</w:t>
      </w: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9D73D1">
        <w:rPr>
          <w:rFonts w:ascii="Consolas" w:hAnsi="Consolas"/>
          <w:color w:val="9CDCFE"/>
          <w:sz w:val="21"/>
          <w:szCs w:val="21"/>
          <w:lang w:val="fr-CH" w:eastAsia="fr-CH"/>
        </w:rPr>
        <w:t>user</w:t>
      </w: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9D73D1">
        <w:rPr>
          <w:rFonts w:ascii="Consolas" w:hAnsi="Consolas"/>
          <w:color w:val="DCDCAA"/>
          <w:sz w:val="21"/>
          <w:szCs w:val="21"/>
          <w:lang w:val="fr-CH" w:eastAsia="fr-CH"/>
        </w:rPr>
        <w:t>chargerFavori</w:t>
      </w: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9D73D1">
        <w:rPr>
          <w:rFonts w:ascii="Consolas" w:hAnsi="Consolas"/>
          <w:color w:val="DCDCAA"/>
          <w:sz w:val="21"/>
          <w:szCs w:val="21"/>
          <w:lang w:val="fr-CH" w:eastAsia="fr-CH"/>
        </w:rPr>
        <w:t>chargerErrorManga</w:t>
      </w:r>
      <w:r w:rsidRPr="009D73D1">
        <w:rPr>
          <w:rFonts w:ascii="Consolas" w:hAnsi="Consolas"/>
          <w:color w:val="D4D4D4"/>
          <w:sz w:val="21"/>
          <w:szCs w:val="21"/>
          <w:lang w:val="fr-CH" w:eastAsia="fr-CH"/>
        </w:rPr>
        <w:t>) });</w:t>
      </w:r>
    </w:p>
    <w:p w14:paraId="4B18C81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lastRenderedPageBreak/>
        <w:t>}</w:t>
      </w:r>
    </w:p>
    <w:p w14:paraId="10C21F0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022C7017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chargerFavori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text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jqXHR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7DD4C61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txt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''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;</w:t>
      </w:r>
    </w:p>
    <w:p w14:paraId="66C0793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find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"manga"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each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() {</w:t>
      </w:r>
    </w:p>
    <w:p w14:paraId="00F6EC2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new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();</w:t>
      </w:r>
    </w:p>
    <w:p w14:paraId="1BCE5E59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setNomDuManga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this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find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"nomManga"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text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());</w:t>
      </w:r>
    </w:p>
    <w:p w14:paraId="57064F6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setPk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this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find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"pk_manga"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text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());</w:t>
      </w:r>
    </w:p>
    <w:p w14:paraId="2821FECC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setNomDuTome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this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find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"nomTome"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text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());</w:t>
      </w:r>
    </w:p>
    <w:p w14:paraId="3B38B35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setNumeroDuTome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this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find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"numTome"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text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());</w:t>
      </w:r>
    </w:p>
    <w:p w14:paraId="0946267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setImage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this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find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"image"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text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());</w:t>
      </w:r>
    </w:p>
    <w:p w14:paraId="633F879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txt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txt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"&lt;div class=manga&gt;&lt;table&gt;&lt;tbody&gt;&lt;tr&gt;&lt;td&gt;"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"&lt;img id=myimage src=../serveur/images/"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getImg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"&gt;&lt;/img&gt;"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"&lt;/td&gt;&lt;/tr&gt;&lt;tr&gt;&lt;td&gt;"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getNomDuTome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 - 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getNomDuManga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", &lt;br&gt; Tome 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getNumeroDuTome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"&lt;br&gt;&lt;/td&gt;&lt;/tr&gt;&lt;tr&gt;&lt;td&gt;&lt;button class=butFavori id=manga"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getPk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 &gt;Ajouter à la collection&lt;/button&gt;"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"&lt;/td&gt;&lt;/tr&gt;&lt;/tbody&gt;&lt;/table&gt;&lt;/div&gt;"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;</w:t>
      </w:r>
    </w:p>
    <w:p w14:paraId="17418134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4706571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de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});</w:t>
      </w:r>
    </w:p>
    <w:p w14:paraId="59481E3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de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  </w:t>
      </w:r>
      <w:r w:rsidRPr="00320A71">
        <w:rPr>
          <w:rFonts w:ascii="Consolas" w:hAnsi="Consolas"/>
          <w:color w:val="9CDCFE"/>
          <w:sz w:val="21"/>
          <w:szCs w:val="21"/>
          <w:lang w:val="de-CH" w:eastAsia="fr-CH"/>
        </w:rPr>
        <w:t>document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de-CH" w:eastAsia="fr-CH"/>
        </w:rPr>
        <w:t>getElementById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de-CH" w:eastAsia="fr-CH"/>
        </w:rPr>
        <w:t>"listeManga"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).</w:t>
      </w:r>
      <w:r w:rsidRPr="00320A71">
        <w:rPr>
          <w:rFonts w:ascii="Consolas" w:hAnsi="Consolas"/>
          <w:color w:val="9CDCFE"/>
          <w:sz w:val="21"/>
          <w:szCs w:val="21"/>
          <w:lang w:val="de-CH" w:eastAsia="fr-CH"/>
        </w:rPr>
        <w:t>innerHTML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 = </w:t>
      </w:r>
      <w:r w:rsidRPr="00320A71">
        <w:rPr>
          <w:rFonts w:ascii="Consolas" w:hAnsi="Consolas"/>
          <w:color w:val="9CDCFE"/>
          <w:sz w:val="21"/>
          <w:szCs w:val="21"/>
          <w:lang w:val="de-CH" w:eastAsia="fr-CH"/>
        </w:rPr>
        <w:t>txt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;</w:t>
      </w:r>
    </w:p>
    <w:p w14:paraId="3EBB1BE9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  </w:t>
      </w:r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favori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=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'#favori'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2B2A98E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document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getElementById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'favori'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).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innerHTML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= 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"Retour à la vue global"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;</w:t>
      </w:r>
    </w:p>
    <w:p w14:paraId="1C37C469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favori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off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'click'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2276AD5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favori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click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event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) {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chargerMangaSuccess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chargerErrorManga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});</w:t>
      </w:r>
    </w:p>
    <w:p w14:paraId="3DE58B9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2A2A2D8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2F20601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callLogin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() {</w:t>
      </w:r>
    </w:p>
    <w:p w14:paraId="08123A7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username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"#username"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();</w:t>
      </w:r>
    </w:p>
    <w:p w14:paraId="3E5A2D0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password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"#password"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();</w:t>
      </w:r>
    </w:p>
    <w:p w14:paraId="247EC6D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login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username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password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loginSuccess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loginError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2E9F7A74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"#username"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37298524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"#password"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4EE5771E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541786D9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259D2194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loginSuccess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181DF014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C586C0"/>
          <w:sz w:val="21"/>
          <w:szCs w:val="21"/>
          <w:lang w:val="en-US" w:eastAsia="fr-CH"/>
        </w:rPr>
        <w:t>if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result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===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4F8FE36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alert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"Connexion réussie"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5E14438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applyCSSLogin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();</w:t>
      </w:r>
    </w:p>
    <w:p w14:paraId="4A6F931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} </w:t>
      </w:r>
      <w:r w:rsidRPr="00320A71">
        <w:rPr>
          <w:rFonts w:ascii="Consolas" w:hAnsi="Consolas"/>
          <w:color w:val="C586C0"/>
          <w:sz w:val="21"/>
          <w:szCs w:val="21"/>
          <w:lang w:val="en-US" w:eastAsia="fr-CH"/>
        </w:rPr>
        <w:t>else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{</w:t>
      </w:r>
    </w:p>
    <w:p w14:paraId="3569EB2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"Nom d'utilisateur ou mot de passe invalide"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3B6E702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16D0C11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618B4E3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38437D4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checkSuccess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102AC21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C586C0"/>
          <w:sz w:val="21"/>
          <w:szCs w:val="21"/>
          <w:lang w:val="en-US" w:eastAsia="fr-CH"/>
        </w:rPr>
        <w:t>if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trim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===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"{</w:t>
      </w:r>
      <w:r w:rsidRPr="00320A71">
        <w:rPr>
          <w:rFonts w:ascii="Consolas" w:hAnsi="Consolas"/>
          <w:color w:val="D7BA7D"/>
          <w:sz w:val="21"/>
          <w:szCs w:val="21"/>
          <w:lang w:val="en-US" w:eastAsia="fr-CH"/>
        </w:rPr>
        <w:t>\"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result</w:t>
      </w:r>
      <w:r w:rsidRPr="00320A71">
        <w:rPr>
          <w:rFonts w:ascii="Consolas" w:hAnsi="Consolas"/>
          <w:color w:val="D7BA7D"/>
          <w:sz w:val="21"/>
          <w:szCs w:val="21"/>
          <w:lang w:val="en-US" w:eastAsia="fr-CH"/>
        </w:rPr>
        <w:t>\"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: false}"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53650BB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</w:t>
      </w:r>
    </w:p>
    <w:p w14:paraId="667FC5D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</w:t>
      </w:r>
    </w:p>
    <w:p w14:paraId="4ED4EEA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59D4E6BE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lastRenderedPageBreak/>
        <w:t>function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loginError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() {</w:t>
      </w:r>
    </w:p>
    <w:p w14:paraId="57A4F1F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"Erreur de connexion"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6DE2B27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2CE59277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7E30B63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calldisconnect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() {</w:t>
      </w:r>
    </w:p>
    <w:p w14:paraId="2DCB7E2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disconnect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disconnectSuccess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disconnectError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72B26E29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</w:t>
      </w:r>
    </w:p>
    <w:p w14:paraId="4239013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1FF1AC8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disconnectSuccess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() {</w:t>
      </w:r>
    </w:p>
    <w:p w14:paraId="157453F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"Déconnexion réussie"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2AC608E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location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reload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();</w:t>
      </w:r>
    </w:p>
    <w:p w14:paraId="0A50DF37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</w:t>
      </w:r>
    </w:p>
    <w:p w14:paraId="5B8FEB2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3B3D8E3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disconnectError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() {</w:t>
      </w:r>
    </w:p>
    <w:p w14:paraId="4385934C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"Erreur de déconnexion"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767090B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576DA37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2424C90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chargerError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request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status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error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323FC464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"L'identifiant ou le mot de passe est faux"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535DFD6E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</w:t>
      </w:r>
    </w:p>
    <w:p w14:paraId="57D03B47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chargerErrorManga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request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status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error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 {</w:t>
      </w:r>
    </w:p>
    <w:p w14:paraId="6A7EF63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"Erreur lors de l'ajoute des mangas dans les favoris"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23B8C3F9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</w:t>
      </w:r>
    </w:p>
    <w:p w14:paraId="0242E414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/**</w:t>
      </w:r>
    </w:p>
    <w:p w14:paraId="5B3484B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 vas afficher les bouttons qui sont cacher lors du login</w:t>
      </w:r>
    </w:p>
    <w:p w14:paraId="08D45C3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*/</w:t>
      </w:r>
    </w:p>
    <w:p w14:paraId="55E18A0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applyCSSLogin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() {</w:t>
      </w:r>
    </w:p>
    <w:p w14:paraId="4878502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"#favori"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css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"visibility"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"visible"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4AA70749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".butFavori"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css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"visibility"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"visible"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04CF5AA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deconnexion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=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'#connecter'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21D692E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document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getElementById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'connecter'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).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innerHTML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= 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"Déconnexion"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;</w:t>
      </w:r>
    </w:p>
    <w:p w14:paraId="3FCEDC5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deconnexion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off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'click'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7DE804C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deconnexion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click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event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) {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disconnect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applyCSSDisconnect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chargerError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 });</w:t>
      </w:r>
    </w:p>
    <w:p w14:paraId="490CBE0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ajouter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=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'.butFavori'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08E219B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ajouter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click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(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event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 {</w:t>
      </w:r>
    </w:p>
    <w:p w14:paraId="650028F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pk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this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id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slice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B5CEA8"/>
          <w:sz w:val="21"/>
          <w:szCs w:val="21"/>
          <w:lang w:val="en-US" w:eastAsia="fr-CH"/>
        </w:rPr>
        <w:t>5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522F5B4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currentUser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setUser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chargerError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7DCD6F55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addManga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pk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user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mangaAjoute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chargerErrorManga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4D350717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  });</w:t>
      </w:r>
    </w:p>
    <w:p w14:paraId="065DD6E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ajouter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each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() {</w:t>
      </w:r>
    </w:p>
    <w:p w14:paraId="5909EB5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$pk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this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id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slice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B5CEA8"/>
          <w:sz w:val="21"/>
          <w:szCs w:val="21"/>
          <w:lang w:val="en-US" w:eastAsia="fr-CH"/>
        </w:rPr>
        <w:t>3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6C96C59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mangaDelete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$pk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6F263EC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  })</w:t>
      </w:r>
    </w:p>
    <w:p w14:paraId="2942BF0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00A7DAB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427F8B6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setUser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3212F8B5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user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;</w:t>
      </w:r>
    </w:p>
    <w:p w14:paraId="1CDC0F59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414589C5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23C32C8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verifyLogged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118EED7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C586C0"/>
          <w:sz w:val="21"/>
          <w:szCs w:val="21"/>
          <w:lang w:val="en-US" w:eastAsia="fr-CH"/>
        </w:rPr>
        <w:t>if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333996B9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applyCSSLogin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();</w:t>
      </w:r>
    </w:p>
    <w:p w14:paraId="4358078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  }</w:t>
      </w:r>
    </w:p>
    <w:p w14:paraId="2325BB75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</w:t>
      </w:r>
    </w:p>
    <w:p w14:paraId="7995432E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6E3F2715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/**</w:t>
      </w:r>
    </w:p>
    <w:p w14:paraId="07CB35B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 Méthode appelée en cas d'erreur lors de la lecture des mangas</w:t>
      </w:r>
    </w:p>
    <w:p w14:paraId="19D83BF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{type}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request</w:t>
      </w:r>
    </w:p>
    <w:p w14:paraId="1780689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{type}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status</w:t>
      </w:r>
    </w:p>
    <w:p w14:paraId="3438384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{type}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error</w:t>
      </w:r>
    </w:p>
    <w:p w14:paraId="6BD2C437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@returns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{undefined}</w:t>
      </w:r>
    </w:p>
    <w:p w14:paraId="0FBE717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1812881E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chargerMangaError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request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status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error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19FCA3BE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"Erreur lors de la lecture des mangas: 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+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error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0C22766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</w:t>
      </w:r>
    </w:p>
    <w:p w14:paraId="21245695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0A1A68D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/**</w:t>
      </w:r>
    </w:p>
    <w:p w14:paraId="3234203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 Méthode appelée en cas d'erreur lors de la lecture des skieurs</w:t>
      </w:r>
    </w:p>
    <w:p w14:paraId="14C40B3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{type}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request</w:t>
      </w:r>
    </w:p>
    <w:p w14:paraId="3FEDEEEE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{type}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status</w:t>
      </w:r>
    </w:p>
    <w:p w14:paraId="25F3E6AC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{type}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error</w:t>
      </w:r>
    </w:p>
    <w:p w14:paraId="18E50F88" w14:textId="77777777" w:rsidR="00320A71" w:rsidRPr="009D73D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de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> </w:t>
      </w:r>
      <w:r w:rsidRPr="009D73D1">
        <w:rPr>
          <w:rFonts w:ascii="Consolas" w:hAnsi="Consolas"/>
          <w:color w:val="6A9955"/>
          <w:sz w:val="21"/>
          <w:szCs w:val="21"/>
          <w:lang w:val="de-CH" w:eastAsia="fr-CH"/>
        </w:rPr>
        <w:t xml:space="preserve">* </w:t>
      </w:r>
      <w:r w:rsidRPr="009D73D1">
        <w:rPr>
          <w:rFonts w:ascii="Consolas" w:hAnsi="Consolas"/>
          <w:color w:val="569CD6"/>
          <w:sz w:val="21"/>
          <w:szCs w:val="21"/>
          <w:lang w:val="de-CH" w:eastAsia="fr-CH"/>
        </w:rPr>
        <w:t>@returns</w:t>
      </w:r>
      <w:r w:rsidRPr="009D73D1">
        <w:rPr>
          <w:rFonts w:ascii="Consolas" w:hAnsi="Consolas"/>
          <w:color w:val="6A9955"/>
          <w:sz w:val="21"/>
          <w:szCs w:val="21"/>
          <w:lang w:val="de-CH" w:eastAsia="fr-CH"/>
        </w:rPr>
        <w:t xml:space="preserve"> </w:t>
      </w:r>
      <w:r w:rsidRPr="009D73D1">
        <w:rPr>
          <w:rFonts w:ascii="Consolas" w:hAnsi="Consolas"/>
          <w:color w:val="4EC9B0"/>
          <w:sz w:val="21"/>
          <w:szCs w:val="21"/>
          <w:lang w:val="de-CH" w:eastAsia="fr-CH"/>
        </w:rPr>
        <w:t>{undefined}</w:t>
      </w:r>
    </w:p>
    <w:p w14:paraId="26918CF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9D73D1">
        <w:rPr>
          <w:rFonts w:ascii="Consolas" w:hAnsi="Consolas"/>
          <w:color w:val="6A9955"/>
          <w:sz w:val="21"/>
          <w:szCs w:val="21"/>
          <w:lang w:val="de-CH" w:eastAsia="fr-CH"/>
        </w:rPr>
        <w:t> </w:t>
      </w: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*/</w:t>
      </w:r>
    </w:p>
    <w:p w14:paraId="38DA31F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chargerUtilisateurError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request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status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error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 {</w:t>
      </w:r>
    </w:p>
    <w:p w14:paraId="25BC37E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"Erreur lors de la lecture des utilisateur: 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+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error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40B8C0C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</w:t>
      </w:r>
    </w:p>
    <w:p w14:paraId="0AC9614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6AA67EDE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/**</w:t>
      </w:r>
    </w:p>
    <w:p w14:paraId="105DF7D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 Méthode "start" appelée après le chargement complet de la page</w:t>
      </w:r>
    </w:p>
    <w:p w14:paraId="7FF8FFB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{type}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</w:p>
    <w:p w14:paraId="0E76F3D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04742E6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document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ready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() {</w:t>
      </w:r>
    </w:p>
    <w:p w14:paraId="782610D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cmbManga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=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"#cmbManga"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6760207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= 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''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;</w:t>
      </w:r>
    </w:p>
    <w:p w14:paraId="6DCAE094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connecter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'#connecter'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1B167C1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favori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'.favori'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</w:t>
      </w:r>
    </w:p>
    <w:p w14:paraId="48A233A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getScript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"helpers/dateHelper.js"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() {</w:t>
      </w:r>
    </w:p>
    <w:p w14:paraId="11A540B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console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log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"dateHelper.js chargé !"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0BB0E0FC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  });</w:t>
      </w:r>
    </w:p>
    <w:p w14:paraId="1BB3ECF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getScript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"beans/manga.js"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() {</w:t>
      </w:r>
    </w:p>
    <w:p w14:paraId="60970CF5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console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log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"manga.js chargé !"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1DD9008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});</w:t>
      </w:r>
    </w:p>
    <w:p w14:paraId="28F6EA2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getScript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"beans/utilisateur.js"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() {</w:t>
      </w:r>
    </w:p>
    <w:p w14:paraId="2380C3B7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console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log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"utilisateur.js chargé !"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1DE1012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  });</w:t>
      </w:r>
    </w:p>
    <w:p w14:paraId="5BF5D51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getScript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"services/servicesHttp.js"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() {</w:t>
      </w:r>
    </w:p>
    <w:p w14:paraId="00FC955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console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log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"servicesHttp.js chargé !"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74FB11F5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lastRenderedPageBreak/>
        <w:t xml:space="preserve">   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getManga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chargerMangaSuccess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chargerMangaError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5EECE9E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checkLogin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checkSuccess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loginError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41D618B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  });</w:t>
      </w:r>
    </w:p>
    <w:p w14:paraId="4D7ED72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cmbManga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change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(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event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 {</w:t>
      </w:r>
    </w:p>
    <w:p w14:paraId="1610051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this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options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[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this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selectedIndex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].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value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;</w:t>
      </w:r>
    </w:p>
    <w:p w14:paraId="7FA0707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chargerUtilisateur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4FC1FF"/>
          <w:sz w:val="21"/>
          <w:szCs w:val="21"/>
          <w:lang w:val="fr-CH" w:eastAsia="fr-CH"/>
        </w:rPr>
        <w:t>JSON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parse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).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pk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chargerUtilisateurSuccess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chargerUtilisateurError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4906692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  });</w:t>
      </w:r>
    </w:p>
    <w:p w14:paraId="15FCEFBC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favori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click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(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event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 {</w:t>
      </w:r>
    </w:p>
    <w:p w14:paraId="2385CEB9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getFavori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user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chargerFavori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chargerError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5F58575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  })</w:t>
      </w:r>
    </w:p>
    <w:p w14:paraId="3F3B3650" w14:textId="07758A39" w:rsidR="008734FE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});</w:t>
      </w:r>
    </w:p>
    <w:p w14:paraId="0505A3E4" w14:textId="7DE08C3B" w:rsidR="008734FE" w:rsidRDefault="008734FE" w:rsidP="008734FE">
      <w:pPr>
        <w:pStyle w:val="Titre3"/>
      </w:pPr>
      <w:bookmarkStart w:id="27" w:name="_Toc138433061"/>
      <w:r>
        <w:t>ServicesHttp.js</w:t>
      </w:r>
      <w:bookmarkEnd w:id="27"/>
    </w:p>
    <w:p w14:paraId="33F6131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fr-CH" w:eastAsia="fr-CH"/>
        </w:rPr>
        <w:t>/*</w:t>
      </w:r>
    </w:p>
    <w:p w14:paraId="0247834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fr-CH" w:eastAsia="fr-CH"/>
        </w:rPr>
        <w:t> * Couche de services HTTP .</w:t>
      </w:r>
    </w:p>
    <w:p w14:paraId="0C84AC9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fr-CH" w:eastAsia="fr-CH"/>
        </w:rPr>
        <w:t> *</w:t>
      </w:r>
    </w:p>
    <w:p w14:paraId="58DDD64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fr-CH" w:eastAsia="fr-CH"/>
        </w:rPr>
        <w:t> * @author de Sousa Raphael</w:t>
      </w:r>
    </w:p>
    <w:p w14:paraId="51714B5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fr-CH" w:eastAsia="fr-CH"/>
        </w:rPr>
        <w:t> * @version 1.0 / 22.06.2023</w:t>
      </w:r>
    </w:p>
    <w:p w14:paraId="0263AA4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fr-CH" w:eastAsia="fr-CH"/>
        </w:rPr>
        <w:t> */</w:t>
      </w:r>
    </w:p>
    <w:p w14:paraId="4487908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1FC049C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262D93">
        <w:rPr>
          <w:rFonts w:ascii="Consolas" w:hAnsi="Consolas"/>
          <w:color w:val="4EC9B0"/>
          <w:sz w:val="21"/>
          <w:szCs w:val="21"/>
          <w:lang w:val="fr-CH" w:eastAsia="fr-CH"/>
        </w:rPr>
        <w:t>URL</w:t>
      </w: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= </w:t>
      </w:r>
      <w:r w:rsidRPr="00262D93">
        <w:rPr>
          <w:rFonts w:ascii="Consolas" w:hAnsi="Consolas"/>
          <w:color w:val="CE9178"/>
          <w:sz w:val="21"/>
          <w:szCs w:val="21"/>
          <w:lang w:val="fr-CH" w:eastAsia="fr-CH"/>
        </w:rPr>
        <w:t>"https://gfellerm01.emf-informatique.ch/javaAPI-Gateway/GatewayServlet?action="</w:t>
      </w: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>;</w:t>
      </w:r>
    </w:p>
    <w:p w14:paraId="2EDA8998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10DD583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> 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168D570D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* Login function, if the login is successful, we call loginSuccessCallBack, else we call loginErrorCallBack.</w:t>
      </w:r>
    </w:p>
    <w:p w14:paraId="47513BE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username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login name</w:t>
      </w:r>
    </w:p>
    <w:p w14:paraId="1272FC6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password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user password</w:t>
      </w:r>
    </w:p>
    <w:p w14:paraId="604906AE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6C921B3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3C2A532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3EC436DD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08798B4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login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username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password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39E04E0D" w14:textId="77777777" w:rsidR="00262D93" w:rsidRPr="009D73D1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9D73D1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9D73D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9D73D1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r w:rsidRPr="009D73D1">
        <w:rPr>
          <w:rFonts w:ascii="Consolas" w:hAnsi="Consolas"/>
          <w:color w:val="D4D4D4"/>
          <w:sz w:val="21"/>
          <w:szCs w:val="21"/>
          <w:lang w:val="en-US" w:eastAsia="fr-CH"/>
        </w:rPr>
        <w:t>({</w:t>
      </w:r>
    </w:p>
    <w:p w14:paraId="6D1F11DA" w14:textId="77777777" w:rsidR="00262D93" w:rsidRPr="009D73D1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9D73D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9D73D1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r w:rsidRPr="009D73D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9D73D1">
        <w:rPr>
          <w:rFonts w:ascii="Consolas" w:hAnsi="Consolas"/>
          <w:color w:val="CE9178"/>
          <w:sz w:val="21"/>
          <w:szCs w:val="21"/>
          <w:lang w:val="en-US" w:eastAsia="fr-CH"/>
        </w:rPr>
        <w:t>"POST"</w:t>
      </w:r>
      <w:r w:rsidRPr="009D73D1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BFCBCD3" w14:textId="77777777" w:rsidR="00262D93" w:rsidRPr="009D73D1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9D73D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9D73D1">
        <w:rPr>
          <w:rFonts w:ascii="Consolas" w:hAnsi="Consolas"/>
          <w:color w:val="9CDCFE"/>
          <w:sz w:val="21"/>
          <w:szCs w:val="21"/>
          <w:lang w:val="en-US" w:eastAsia="fr-CH"/>
        </w:rPr>
        <w:t>dataType:</w:t>
      </w:r>
      <w:r w:rsidRPr="009D73D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9D73D1">
        <w:rPr>
          <w:rFonts w:ascii="Consolas" w:hAnsi="Consolas"/>
          <w:color w:val="CE9178"/>
          <w:sz w:val="21"/>
          <w:szCs w:val="21"/>
          <w:lang w:val="en-US" w:eastAsia="fr-CH"/>
        </w:rPr>
        <w:t>"json"</w:t>
      </w:r>
      <w:r w:rsidRPr="009D73D1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09E4C26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9D73D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4EC9B0"/>
          <w:sz w:val="21"/>
          <w:szCs w:val="21"/>
          <w:lang w:val="en-US" w:eastAsia="fr-CH"/>
        </w:rPr>
        <w:t>URL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"apiLogin"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28026B1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"username="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username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"&amp;password="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password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7FD244DD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xhrFields: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{</w:t>
      </w:r>
    </w:p>
    <w:p w14:paraId="40A8BC6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withCredentials: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244FDD3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},</w:t>
      </w:r>
    </w:p>
    <w:p w14:paraId="26E7144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0A01943B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crossDomain: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79A043E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14598555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</w:p>
    <w:p w14:paraId="495CB8F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});</w:t>
      </w:r>
    </w:p>
    <w:p w14:paraId="0530A038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357F389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6CAA03AA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515B8DAA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* Make an ajax request to check if the user is connected.</w:t>
      </w:r>
    </w:p>
    <w:p w14:paraId="405684CE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The function called when the request is successful</w:t>
      </w:r>
    </w:p>
    <w:p w14:paraId="5231A8B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*/</w:t>
      </w:r>
    </w:p>
    <w:p w14:paraId="5621E15F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checkLogin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6CCFED8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({</w:t>
      </w:r>
    </w:p>
    <w:p w14:paraId="7FD7283B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"POST"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7C2F4C7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dataType: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"text"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3D94E31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4EC9B0"/>
          <w:sz w:val="21"/>
          <w:szCs w:val="21"/>
          <w:lang w:val="en-US" w:eastAsia="fr-CH"/>
        </w:rPr>
        <w:t>URL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"apiCheckLogin"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13D7F6CB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xhrFields: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{</w:t>
      </w:r>
    </w:p>
    <w:p w14:paraId="5F2387A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withCredentials: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7117536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},</w:t>
      </w:r>
    </w:p>
    <w:p w14:paraId="26E7726F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181DC1E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crossDomain: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48A4698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667112C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</w:p>
    <w:p w14:paraId="1AE9E84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});</w:t>
      </w:r>
    </w:p>
    <w:p w14:paraId="1A80EE65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5F46632B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2A57579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73C8161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* disconnects the user</w:t>
      </w:r>
    </w:p>
    <w:p w14:paraId="5E037EB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4720112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343F28F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761341C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disconnect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5BCE618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({</w:t>
      </w:r>
    </w:p>
    <w:p w14:paraId="17805EC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"POST"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32C08688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datatype: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'json'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1EF5D68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4EC9B0"/>
          <w:sz w:val="21"/>
          <w:szCs w:val="21"/>
          <w:lang w:val="en-US" w:eastAsia="fr-CH"/>
        </w:rPr>
        <w:t>URL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"apiDisconnect"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83347E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xhrFields: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{</w:t>
      </w:r>
    </w:p>
    <w:p w14:paraId="4259C9A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withCredentials: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099AAF25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},</w:t>
      </w:r>
    </w:p>
    <w:p w14:paraId="0E3DC1E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7243D1B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crossDomain: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2ED158C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3047E1E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</w:p>
    <w:p w14:paraId="50B11375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});</w:t>
      </w:r>
    </w:p>
    <w:p w14:paraId="34445B7A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3D762758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78D0348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  * Get all the manga</w:t>
      </w:r>
    </w:p>
    <w:p w14:paraId="667B3B6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20A22EFE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08F17A9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  */</w:t>
      </w:r>
    </w:p>
    <w:p w14:paraId="32F82B0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getManga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7596716B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({</w:t>
      </w:r>
    </w:p>
    <w:p w14:paraId="278A0E95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"GET"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765E359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dataType: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"json"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173A6B9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4EC9B0"/>
          <w:sz w:val="21"/>
          <w:szCs w:val="21"/>
          <w:lang w:val="en-US" w:eastAsia="fr-CH"/>
        </w:rPr>
        <w:t>URL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"apiGetManga"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373E97B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lastRenderedPageBreak/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xhrFields: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{</w:t>
      </w:r>
    </w:p>
    <w:p w14:paraId="774FE84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withCredentials: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4F8DE11A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  },</w:t>
      </w:r>
    </w:p>
    <w:p w14:paraId="1101740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7FCD9C6A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crossDomain: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0DF68738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45AE3AC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</w:p>
    <w:p w14:paraId="48127A9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});</w:t>
      </w:r>
    </w:p>
    <w:p w14:paraId="07F54AC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}</w:t>
      </w:r>
    </w:p>
    <w:p w14:paraId="68423A9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4FCE703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3DB40B7B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  * Get all the favoris</w:t>
      </w:r>
    </w:p>
    <w:p w14:paraId="3F29402E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2C8FFE0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2B1119CD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  */</w:t>
      </w:r>
    </w:p>
    <w:p w14:paraId="4A179D5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getFavoris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06FC2AF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({</w:t>
      </w:r>
    </w:p>
    <w:p w14:paraId="1307F73B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"GET"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33A4553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dataType: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"json"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426532EF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3F5FD78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4EC9B0"/>
          <w:sz w:val="21"/>
          <w:szCs w:val="21"/>
          <w:lang w:val="en-US" w:eastAsia="fr-CH"/>
        </w:rPr>
        <w:t>URL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"apiGetFavoris"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ADB8A8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xhrFields: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{</w:t>
      </w:r>
    </w:p>
    <w:p w14:paraId="335DC03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withCredentials: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2EA31AA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  },</w:t>
      </w:r>
    </w:p>
    <w:p w14:paraId="42414B8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DFA9CD5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crossDomain: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725F72B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2C0C06E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</w:p>
    <w:p w14:paraId="47A30FCE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});</w:t>
      </w:r>
    </w:p>
    <w:p w14:paraId="55A2357D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}</w:t>
      </w:r>
    </w:p>
    <w:p w14:paraId="4AEAEC94" w14:textId="77777777" w:rsidR="00262D93" w:rsidRPr="00262D93" w:rsidRDefault="00262D93" w:rsidP="00262D93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3182C06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001B488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  * adds an favoris</w:t>
      </w:r>
    </w:p>
    <w:p w14:paraId="31BAC74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FK_manga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fk of the manga</w:t>
      </w:r>
    </w:p>
    <w:p w14:paraId="657BACE8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FK_user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fk of the user</w:t>
      </w:r>
    </w:p>
    <w:p w14:paraId="54A53EC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626589B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6C6036BF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  */</w:t>
      </w:r>
    </w:p>
    <w:p w14:paraId="4221295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addFavoris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FK_manga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FK_user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0D3C7E8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({</w:t>
      </w:r>
    </w:p>
    <w:p w14:paraId="64CE94D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"POST"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64303AB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datatype: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'json'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2948828D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"fkManga="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FK_manga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"&amp;fkUser="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FK_user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DC5246D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4FC1FF"/>
          <w:sz w:val="21"/>
          <w:szCs w:val="21"/>
          <w:lang w:val="en-US" w:eastAsia="fr-CH"/>
        </w:rPr>
        <w:t>URL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"apiGetFavoris"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6F13553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xhrFields: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{</w:t>
      </w:r>
    </w:p>
    <w:p w14:paraId="53B832B5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withCredentials: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5C7E37F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  },</w:t>
      </w:r>
    </w:p>
    <w:p w14:paraId="71362CB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465E397A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lastRenderedPageBreak/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crossDomain: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27CFE4C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6D893A0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</w:p>
    <w:p w14:paraId="4484092A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});</w:t>
      </w:r>
    </w:p>
    <w:p w14:paraId="18607C6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}</w:t>
      </w:r>
    </w:p>
    <w:p w14:paraId="4890733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68A03CD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664A479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  * adds an favoris</w:t>
      </w:r>
    </w:p>
    <w:p w14:paraId="4AA84225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FK_manga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fk of the manga</w:t>
      </w:r>
    </w:p>
    <w:p w14:paraId="33FE4F5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FK_user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fk of the user</w:t>
      </w:r>
    </w:p>
    <w:p w14:paraId="3E35DA6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330769B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3E6E9CD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  */</w:t>
      </w:r>
    </w:p>
    <w:p w14:paraId="3482DEE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delFavoris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FK_manga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FK_user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1BAD5F9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({</w:t>
      </w:r>
    </w:p>
    <w:p w14:paraId="6538F56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"DELETE"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52A55B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datatype: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'json'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4263DC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"fkManga="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FK_manga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"&amp;fkUser="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FK_user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A1C799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4FC1FF"/>
          <w:sz w:val="21"/>
          <w:szCs w:val="21"/>
          <w:lang w:val="en-US" w:eastAsia="fr-CH"/>
        </w:rPr>
        <w:t>URL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"apiDeleteFavoris"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1170A91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xhrFields: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{</w:t>
      </w:r>
    </w:p>
    <w:p w14:paraId="2A12882E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withCredentials: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23FF1D7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  },</w:t>
      </w:r>
    </w:p>
    <w:p w14:paraId="0D1AF08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D8ADDCF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crossDomain: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336C3BD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A3FB72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</w:p>
    <w:p w14:paraId="596291D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});</w:t>
      </w:r>
    </w:p>
    <w:p w14:paraId="3582895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}</w:t>
      </w:r>
    </w:p>
    <w:p w14:paraId="6BDB1E4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50255D9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44833A2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  * disconnects the user</w:t>
      </w:r>
    </w:p>
    <w:p w14:paraId="795A9FAA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24AC312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7CE54F8B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  */</w:t>
      </w:r>
    </w:p>
    <w:p w14:paraId="04298D2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disconnect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4919864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fr-CH" w:eastAsia="fr-CH"/>
        </w:rPr>
        <w:t>$</w:t>
      </w: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262D93">
        <w:rPr>
          <w:rFonts w:ascii="Consolas" w:hAnsi="Consolas"/>
          <w:color w:val="DCDCAA"/>
          <w:sz w:val="21"/>
          <w:szCs w:val="21"/>
          <w:lang w:val="fr-CH" w:eastAsia="fr-CH"/>
        </w:rPr>
        <w:t>ajax</w:t>
      </w: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>({</w:t>
      </w:r>
    </w:p>
    <w:p w14:paraId="7340716F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fr-CH" w:eastAsia="fr-CH"/>
        </w:rPr>
        <w:t>type:</w:t>
      </w: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fr-CH" w:eastAsia="fr-CH"/>
        </w:rPr>
        <w:t>"POST"</w:t>
      </w: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>,</w:t>
      </w:r>
    </w:p>
    <w:p w14:paraId="0A4C98E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fr-CH" w:eastAsia="fr-CH"/>
        </w:rPr>
        <w:t>dataType:</w:t>
      </w: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fr-CH" w:eastAsia="fr-CH"/>
        </w:rPr>
        <w:t>"json"</w:t>
      </w: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>,</w:t>
      </w:r>
    </w:p>
    <w:p w14:paraId="379286D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"action=logout"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0B4BFDC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4FC1FF"/>
          <w:sz w:val="21"/>
          <w:szCs w:val="21"/>
          <w:lang w:val="en-US" w:eastAsia="fr-CH"/>
        </w:rPr>
        <w:t>URL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7D52EDE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xhrFields: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{</w:t>
      </w:r>
    </w:p>
    <w:p w14:paraId="717D2BAD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withCredentials: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6A0182C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5702308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  },</w:t>
      </w:r>
    </w:p>
    <w:p w14:paraId="0A0BB18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7DA5B09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crossDomain: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874DEC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1692980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</w:p>
    <w:p w14:paraId="10DE754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>});</w:t>
      </w:r>
    </w:p>
    <w:p w14:paraId="4145AB2A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5CB0C77C" w14:textId="5812C8CE" w:rsidR="003B523D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>  }</w:t>
      </w:r>
    </w:p>
    <w:p w14:paraId="7678657D" w14:textId="10FACB20" w:rsidR="00AF30B8" w:rsidRDefault="00AF30B8" w:rsidP="00AF30B8">
      <w:pPr>
        <w:pStyle w:val="Titre1"/>
        <w:rPr>
          <w:noProof/>
        </w:rPr>
      </w:pPr>
      <w:bookmarkStart w:id="28" w:name="_Toc138433062"/>
      <w:r>
        <w:rPr>
          <w:noProof/>
        </w:rPr>
        <w:t>Implémentation de l'aplication API Gateway</w:t>
      </w:r>
      <w:bookmarkEnd w:id="28"/>
    </w:p>
    <w:p w14:paraId="03DA6AD1" w14:textId="0F355FFD" w:rsidR="00AF30B8" w:rsidRDefault="00AF30B8" w:rsidP="003B523D">
      <w:pPr>
        <w:pStyle w:val="Titre2"/>
      </w:pPr>
      <w:bookmarkStart w:id="29" w:name="_Toc138433063"/>
      <w:r>
        <w:t>Partie Servlet sur serveur Tomcat commun</w:t>
      </w:r>
      <w:bookmarkEnd w:id="29"/>
    </w:p>
    <w:p w14:paraId="4F7A510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>/*</w:t>
      </w:r>
    </w:p>
    <w:p w14:paraId="2283872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* Click nbfs://nbhost/SystemFileSystem/Templates/Licenses/license-default.txt to change this license</w:t>
      </w:r>
    </w:p>
    <w:p w14:paraId="2AE4EEE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* Click nbfs://nbhost/SystemFileSystem/Templates/JSP_Servlet/Servlet.java to edit this template</w:t>
      </w:r>
    </w:p>
    <w:p w14:paraId="2BAE3145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*/</w:t>
      </w:r>
    </w:p>
    <w:p w14:paraId="54A4E8A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>package controllers;</w:t>
      </w:r>
    </w:p>
    <w:p w14:paraId="557D23AE" w14:textId="77777777" w:rsidR="00C63489" w:rsidRPr="00C25E65" w:rsidRDefault="00C63489" w:rsidP="00C63489">
      <w:pPr>
        <w:pStyle w:val="PCode"/>
        <w:rPr>
          <w:lang w:val="en-US"/>
        </w:rPr>
      </w:pPr>
    </w:p>
    <w:p w14:paraId="3CCEB715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>import beans.User;</w:t>
      </w:r>
    </w:p>
    <w:p w14:paraId="6152778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>import beans.ParameterStringBuilder;</w:t>
      </w:r>
    </w:p>
    <w:p w14:paraId="33C1044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>import beans.SimpleResponse;</w:t>
      </w:r>
    </w:p>
    <w:p w14:paraId="0ECF2B5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>import com.google.gson.Gson;</w:t>
      </w:r>
    </w:p>
    <w:p w14:paraId="3CBF280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>import com.google.gson.GsonBuilder;</w:t>
      </w:r>
    </w:p>
    <w:p w14:paraId="0C6FC34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>import java.io.BufferedReader;</w:t>
      </w:r>
    </w:p>
    <w:p w14:paraId="36A344C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>import java.io.DataOutputStream;</w:t>
      </w:r>
    </w:p>
    <w:p w14:paraId="309137F1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>import javax.servlet.*;</w:t>
      </w:r>
    </w:p>
    <w:p w14:paraId="4E1BE93F" w14:textId="77777777" w:rsidR="00C63489" w:rsidRDefault="00C63489" w:rsidP="00C63489">
      <w:pPr>
        <w:pStyle w:val="PCode"/>
      </w:pPr>
      <w:r>
        <w:t>import javax.servlet.http.*;</w:t>
      </w:r>
    </w:p>
    <w:p w14:paraId="1FD007C8" w14:textId="77777777" w:rsidR="00C63489" w:rsidRDefault="00C63489" w:rsidP="00C63489">
      <w:pPr>
        <w:pStyle w:val="PCode"/>
      </w:pPr>
      <w:r>
        <w:t>import javax.servlet.annotation.*;</w:t>
      </w:r>
    </w:p>
    <w:p w14:paraId="0AC73ABB" w14:textId="77777777" w:rsidR="00C63489" w:rsidRDefault="00C63489" w:rsidP="00C63489">
      <w:pPr>
        <w:pStyle w:val="PCode"/>
      </w:pPr>
      <w:r>
        <w:t>import java.io.IOException;</w:t>
      </w:r>
    </w:p>
    <w:p w14:paraId="1824DED2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>import java.io.InputStreamReader;</w:t>
      </w:r>
    </w:p>
    <w:p w14:paraId="5984CB52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>import java.io.PrintWriter;</w:t>
      </w:r>
    </w:p>
    <w:p w14:paraId="5678E8FF" w14:textId="77777777" w:rsidR="00C63489" w:rsidRDefault="00C63489" w:rsidP="00C63489">
      <w:pPr>
        <w:pStyle w:val="PCode"/>
      </w:pPr>
      <w:r>
        <w:t>import java.net.HttpURLConnection;</w:t>
      </w:r>
    </w:p>
    <w:p w14:paraId="778F612A" w14:textId="77777777" w:rsidR="00C63489" w:rsidRDefault="00C63489" w:rsidP="00C63489">
      <w:pPr>
        <w:pStyle w:val="PCode"/>
      </w:pPr>
      <w:r>
        <w:t>import java.net.URL;</w:t>
      </w:r>
    </w:p>
    <w:p w14:paraId="528F82FD" w14:textId="77777777" w:rsidR="00C63489" w:rsidRDefault="00C63489" w:rsidP="00C63489">
      <w:pPr>
        <w:pStyle w:val="PCode"/>
      </w:pPr>
      <w:r>
        <w:t>import java.net.URLEncoder;</w:t>
      </w:r>
    </w:p>
    <w:p w14:paraId="66A11221" w14:textId="77777777" w:rsidR="00C63489" w:rsidRDefault="00C63489" w:rsidP="00C63489">
      <w:pPr>
        <w:pStyle w:val="PCode"/>
      </w:pPr>
      <w:r>
        <w:t>import java.util.HashMap;</w:t>
      </w:r>
    </w:p>
    <w:p w14:paraId="4C415D3F" w14:textId="77777777" w:rsidR="00C63489" w:rsidRDefault="00C63489" w:rsidP="00C63489">
      <w:pPr>
        <w:pStyle w:val="PCode"/>
      </w:pPr>
    </w:p>
    <w:p w14:paraId="02A30AE3" w14:textId="77777777" w:rsidR="00C63489" w:rsidRDefault="00C63489" w:rsidP="00C63489">
      <w:pPr>
        <w:pStyle w:val="PCode"/>
      </w:pPr>
      <w:r>
        <w:t>/**</w:t>
      </w:r>
    </w:p>
    <w:p w14:paraId="43E56781" w14:textId="77777777" w:rsidR="00C63489" w:rsidRDefault="00C63489" w:rsidP="00C63489">
      <w:pPr>
        <w:pStyle w:val="PCode"/>
      </w:pPr>
      <w:r>
        <w:t xml:space="preserve"> *</w:t>
      </w:r>
    </w:p>
    <w:p w14:paraId="52C08CD1" w14:textId="77777777" w:rsidR="00C63489" w:rsidRDefault="00C63489" w:rsidP="00C63489">
      <w:pPr>
        <w:pStyle w:val="PCode"/>
      </w:pPr>
      <w:r>
        <w:t xml:space="preserve"> * @author GfellerM01</w:t>
      </w:r>
    </w:p>
    <w:p w14:paraId="3FE70D4F" w14:textId="77777777" w:rsidR="00C63489" w:rsidRDefault="00C63489" w:rsidP="00C63489">
      <w:pPr>
        <w:pStyle w:val="PCode"/>
      </w:pPr>
      <w:r>
        <w:t xml:space="preserve"> */</w:t>
      </w:r>
    </w:p>
    <w:p w14:paraId="1DF6724F" w14:textId="77777777" w:rsidR="00C63489" w:rsidRDefault="00C63489" w:rsidP="00C63489">
      <w:pPr>
        <w:pStyle w:val="PCode"/>
      </w:pPr>
      <w:r>
        <w:t>@WebServlet(name = "GatewayServlet", urlPatterns = {"/GatewayServlet"})</w:t>
      </w:r>
    </w:p>
    <w:p w14:paraId="128BF5AD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>public class GatewayServlet extends HttpServlet {</w:t>
      </w:r>
    </w:p>
    <w:p w14:paraId="1E5CB16F" w14:textId="77777777" w:rsidR="00C63489" w:rsidRPr="00C25E65" w:rsidRDefault="00C63489" w:rsidP="00C63489">
      <w:pPr>
        <w:pStyle w:val="PCode"/>
        <w:rPr>
          <w:lang w:val="en-US"/>
        </w:rPr>
      </w:pPr>
    </w:p>
    <w:p w14:paraId="650FC304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// &lt;editor-fold defaultstate="collapsed" desc="HttpServlet methods. Click on the + sign on the left to edit the code."&gt;</w:t>
      </w:r>
    </w:p>
    <w:p w14:paraId="28B96C8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/**</w:t>
      </w:r>
    </w:p>
    <w:p w14:paraId="6C8595D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* Handles the HTTP &lt;code&gt;GET&lt;/code&gt; method.</w:t>
      </w:r>
    </w:p>
    <w:p w14:paraId="5BD148CB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</w:t>
      </w:r>
      <w:r>
        <w:t>*</w:t>
      </w:r>
    </w:p>
    <w:p w14:paraId="06E273E2" w14:textId="77777777" w:rsidR="00C63489" w:rsidRDefault="00C63489" w:rsidP="00C63489">
      <w:pPr>
        <w:pStyle w:val="PCode"/>
      </w:pPr>
      <w:r>
        <w:t xml:space="preserve">     * @param request servlet request</w:t>
      </w:r>
    </w:p>
    <w:p w14:paraId="38845A4D" w14:textId="77777777" w:rsidR="00C63489" w:rsidRDefault="00C63489" w:rsidP="00C63489">
      <w:pPr>
        <w:pStyle w:val="PCode"/>
      </w:pPr>
      <w:r>
        <w:t xml:space="preserve">     * @param response servlet response</w:t>
      </w:r>
    </w:p>
    <w:p w14:paraId="48891476" w14:textId="77777777" w:rsidR="00C63489" w:rsidRPr="00C25E65" w:rsidRDefault="00C63489" w:rsidP="00C63489">
      <w:pPr>
        <w:pStyle w:val="PCode"/>
        <w:rPr>
          <w:lang w:val="en-US"/>
        </w:rPr>
      </w:pPr>
      <w:r>
        <w:t xml:space="preserve">     </w:t>
      </w:r>
      <w:r w:rsidRPr="00C25E65">
        <w:rPr>
          <w:lang w:val="en-US"/>
        </w:rPr>
        <w:t>* @throws ServletException if a servlet-specific error occurs</w:t>
      </w:r>
    </w:p>
    <w:p w14:paraId="4DE2E09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* @throws IOException if an I/O error occurs</w:t>
      </w:r>
    </w:p>
    <w:p w14:paraId="13CDCB2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*/</w:t>
      </w:r>
    </w:p>
    <w:p w14:paraId="58F7850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@Override</w:t>
      </w:r>
    </w:p>
    <w:p w14:paraId="2AB6A8D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protected void doGet(HttpServletRequest request, HttpServletResponse response)</w:t>
      </w:r>
    </w:p>
    <w:p w14:paraId="3C79324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throws ServletException, IOException {</w:t>
      </w:r>
    </w:p>
    <w:p w14:paraId="1089A6C8" w14:textId="77777777" w:rsidR="00C63489" w:rsidRPr="00C25E65" w:rsidRDefault="00C63489" w:rsidP="00C63489">
      <w:pPr>
        <w:pStyle w:val="PCode"/>
        <w:rPr>
          <w:lang w:val="en-US"/>
        </w:rPr>
      </w:pPr>
    </w:p>
    <w:p w14:paraId="0BCFFED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response.setHeader("Access-Control-Allow-Origin", request.getHeader("Origin")); // pour le problème de CORS Policy</w:t>
      </w:r>
    </w:p>
    <w:p w14:paraId="4570D3E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response.setHeader("Access-Control-Allow-Credentials", "true");</w:t>
      </w:r>
    </w:p>
    <w:p w14:paraId="147D1AAF" w14:textId="77777777" w:rsidR="00C63489" w:rsidRPr="00C25E65" w:rsidRDefault="00C63489" w:rsidP="00C63489">
      <w:pPr>
        <w:pStyle w:val="PCode"/>
        <w:rPr>
          <w:lang w:val="en-US"/>
        </w:rPr>
      </w:pPr>
    </w:p>
    <w:p w14:paraId="1E756B0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if (session == null) {</w:t>
      </w:r>
    </w:p>
    <w:p w14:paraId="199832B4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session = request.getSession();</w:t>
      </w:r>
    </w:p>
    <w:p w14:paraId="7EDDF595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}</w:t>
      </w:r>
    </w:p>
    <w:p w14:paraId="24235F4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</w:p>
    <w:p w14:paraId="7C0BBE5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PrintWriter out = response.getWriter();</w:t>
      </w:r>
    </w:p>
    <w:p w14:paraId="69925111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result = "";</w:t>
      </w:r>
    </w:p>
    <w:p w14:paraId="2D3CF961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action = request.getParameter("action");</w:t>
      </w:r>
    </w:p>
    <w:p w14:paraId="1737CFE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</w:p>
    <w:p w14:paraId="532FF70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lastRenderedPageBreak/>
        <w:t xml:space="preserve">        switch (action) {</w:t>
      </w:r>
    </w:p>
    <w:p w14:paraId="7224E27E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case "apiGetManga":</w:t>
      </w:r>
    </w:p>
    <w:p w14:paraId="0C11EDE5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result = apiGetManga(request, response);</w:t>
      </w:r>
    </w:p>
    <w:p w14:paraId="26E00FE2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out.println(result);</w:t>
      </w:r>
    </w:p>
    <w:p w14:paraId="7CCE1296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break;</w:t>
      </w:r>
    </w:p>
    <w:p w14:paraId="08ABFB42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case "apiGetFavoris":</w:t>
      </w:r>
    </w:p>
    <w:p w14:paraId="48D2C2B5" w14:textId="77777777" w:rsidR="00C63489" w:rsidRPr="00C25E65" w:rsidRDefault="00C63489" w:rsidP="00C63489">
      <w:pPr>
        <w:pStyle w:val="PCode"/>
        <w:rPr>
          <w:lang w:val="en-US"/>
        </w:rPr>
      </w:pPr>
    </w:p>
    <w:p w14:paraId="5884684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if (session.getAttribute("login") == null) {</w:t>
      </w:r>
    </w:p>
    <w:p w14:paraId="6AA1536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    response.sendError(401, "You are not logged in");</w:t>
      </w:r>
    </w:p>
    <w:p w14:paraId="4A0A11B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    break;</w:t>
      </w:r>
    </w:p>
    <w:p w14:paraId="7F56EEF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}</w:t>
      </w:r>
    </w:p>
    <w:p w14:paraId="4519CD13" w14:textId="77777777" w:rsidR="00C63489" w:rsidRPr="00C25E65" w:rsidRDefault="00C63489" w:rsidP="00C63489">
      <w:pPr>
        <w:pStyle w:val="PCode"/>
        <w:rPr>
          <w:lang w:val="en-US"/>
        </w:rPr>
      </w:pPr>
    </w:p>
    <w:p w14:paraId="09DD21D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result = apiGetFavoris(request, response, session.getAttribute("login").toString());</w:t>
      </w:r>
    </w:p>
    <w:p w14:paraId="03687AC5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out.println(result);</w:t>
      </w:r>
    </w:p>
    <w:p w14:paraId="5A3A917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break;</w:t>
      </w:r>
    </w:p>
    <w:p w14:paraId="13EC2B8D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}</w:t>
      </w:r>
    </w:p>
    <w:p w14:paraId="664F6A1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}</w:t>
      </w:r>
    </w:p>
    <w:p w14:paraId="0FA67C42" w14:textId="77777777" w:rsidR="00C63489" w:rsidRPr="00C25E65" w:rsidRDefault="00C63489" w:rsidP="00C63489">
      <w:pPr>
        <w:pStyle w:val="PCode"/>
        <w:rPr>
          <w:lang w:val="en-US"/>
        </w:rPr>
      </w:pPr>
    </w:p>
    <w:p w14:paraId="00F9996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public String apiGetManga(HttpServletRequest request, HttpServletResponse response) throws ServletException, IOException {</w:t>
      </w:r>
    </w:p>
    <w:p w14:paraId="027F3C25" w14:textId="77777777" w:rsidR="00C63489" w:rsidRPr="00C25E65" w:rsidRDefault="00C63489" w:rsidP="00C63489">
      <w:pPr>
        <w:pStyle w:val="PCode"/>
        <w:rPr>
          <w:lang w:val="en-US"/>
        </w:rPr>
      </w:pPr>
    </w:p>
    <w:p w14:paraId="6633199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code = sendGet("http://desousar.emf-informatique.ch/javaRestFull2/webresources/manga/getManga");</w:t>
      </w:r>
    </w:p>
    <w:p w14:paraId="516A1D32" w14:textId="77777777" w:rsidR="00C63489" w:rsidRPr="00C25E65" w:rsidRDefault="00C63489" w:rsidP="00C63489">
      <w:pPr>
        <w:pStyle w:val="PCode"/>
        <w:rPr>
          <w:lang w:val="en-US"/>
        </w:rPr>
      </w:pPr>
    </w:p>
    <w:p w14:paraId="6EEED62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return code;</w:t>
      </w:r>
    </w:p>
    <w:p w14:paraId="5B99E7C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}</w:t>
      </w:r>
    </w:p>
    <w:p w14:paraId="3A5DF997" w14:textId="77777777" w:rsidR="00C63489" w:rsidRPr="00C25E65" w:rsidRDefault="00C63489" w:rsidP="00C63489">
      <w:pPr>
        <w:pStyle w:val="PCode"/>
        <w:rPr>
          <w:lang w:val="en-US"/>
        </w:rPr>
      </w:pPr>
    </w:p>
    <w:p w14:paraId="423CDB1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public String apiGetFavoris(HttpServletRequest request, HttpServletResponse response, String login) throws ServletException, IOException {</w:t>
      </w:r>
    </w:p>
    <w:p w14:paraId="33ADD4E7" w14:textId="77777777" w:rsidR="00C63489" w:rsidRPr="00C25E65" w:rsidRDefault="00C63489" w:rsidP="00C63489">
      <w:pPr>
        <w:pStyle w:val="PCode"/>
        <w:rPr>
          <w:lang w:val="en-US"/>
        </w:rPr>
      </w:pPr>
    </w:p>
    <w:p w14:paraId="2ECD69B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code = sendGet("http://desousar.emf-informatique.ch/javaRestFull2/webresources/manga/getFavoris?u=" + login);</w:t>
      </w:r>
    </w:p>
    <w:p w14:paraId="195CD252" w14:textId="77777777" w:rsidR="00C63489" w:rsidRPr="00C25E65" w:rsidRDefault="00C63489" w:rsidP="00C63489">
      <w:pPr>
        <w:pStyle w:val="PCode"/>
        <w:rPr>
          <w:lang w:val="en-US"/>
        </w:rPr>
      </w:pPr>
    </w:p>
    <w:p w14:paraId="18FD428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return code;</w:t>
      </w:r>
    </w:p>
    <w:p w14:paraId="46EEB586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}</w:t>
      </w:r>
    </w:p>
    <w:p w14:paraId="4EB6A627" w14:textId="77777777" w:rsidR="00C63489" w:rsidRPr="00C25E65" w:rsidRDefault="00C63489" w:rsidP="00C63489">
      <w:pPr>
        <w:pStyle w:val="PCode"/>
        <w:rPr>
          <w:lang w:val="en-US"/>
        </w:rPr>
      </w:pPr>
    </w:p>
    <w:p w14:paraId="5011032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private String sendGet(String url) {</w:t>
      </w:r>
    </w:p>
    <w:p w14:paraId="37B2D8F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try {</w:t>
      </w:r>
    </w:p>
    <w:p w14:paraId="633A67D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HttpURLConnection conn = (HttpURLConnection) new URL(url).openConnection();</w:t>
      </w:r>
    </w:p>
    <w:p w14:paraId="52AEF42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conn.setRequestMethod("GET");</w:t>
      </w:r>
    </w:p>
    <w:p w14:paraId="1CD973D5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BufferedReader in = new BufferedReader(new InputStreamReader(conn.getInputStream()));</w:t>
      </w:r>
    </w:p>
    <w:p w14:paraId="5D3D68ED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String inputLine;</w:t>
      </w:r>
    </w:p>
    <w:p w14:paraId="17EF2EEE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StringBuilder response = new StringBuilder();</w:t>
      </w:r>
    </w:p>
    <w:p w14:paraId="4DE82A5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while ((inputLine = in.readLine()) != null) {</w:t>
      </w:r>
    </w:p>
    <w:p w14:paraId="5EAD293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response.append(inputLine);</w:t>
      </w:r>
    </w:p>
    <w:p w14:paraId="3412119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}</w:t>
      </w:r>
    </w:p>
    <w:p w14:paraId="343ACBE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in.close();</w:t>
      </w:r>
    </w:p>
    <w:p w14:paraId="4EADB0F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return response.toString();</w:t>
      </w:r>
    </w:p>
    <w:p w14:paraId="786ACF3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} catch (Exception e) {</w:t>
      </w:r>
    </w:p>
    <w:p w14:paraId="349C68DE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e.printStackTrace();</w:t>
      </w:r>
    </w:p>
    <w:p w14:paraId="6F6FD81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}</w:t>
      </w:r>
    </w:p>
    <w:p w14:paraId="30C233E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return "";</w:t>
      </w:r>
    </w:p>
    <w:p w14:paraId="254E632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}</w:t>
      </w:r>
    </w:p>
    <w:p w14:paraId="4B3EFCDA" w14:textId="77777777" w:rsidR="00C63489" w:rsidRPr="00C25E65" w:rsidRDefault="00C63489" w:rsidP="00C63489">
      <w:pPr>
        <w:pStyle w:val="PCode"/>
        <w:rPr>
          <w:lang w:val="en-US"/>
        </w:rPr>
      </w:pPr>
    </w:p>
    <w:p w14:paraId="4A7712A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private String toUrlFormat(String login) {</w:t>
      </w:r>
    </w:p>
    <w:p w14:paraId="5514951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return login.replace(" ", " ");</w:t>
      </w:r>
    </w:p>
    <w:p w14:paraId="11A8AB8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}</w:t>
      </w:r>
    </w:p>
    <w:p w14:paraId="0EC97D3D" w14:textId="77777777" w:rsidR="00C63489" w:rsidRPr="00C25E65" w:rsidRDefault="00C63489" w:rsidP="00C63489">
      <w:pPr>
        <w:pStyle w:val="PCode"/>
        <w:rPr>
          <w:lang w:val="en-US"/>
        </w:rPr>
      </w:pPr>
    </w:p>
    <w:p w14:paraId="62D6582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/**</w:t>
      </w:r>
    </w:p>
    <w:p w14:paraId="5401164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* Handles the HTTP &lt;code&gt;POST&lt;/code&gt; method.</w:t>
      </w:r>
    </w:p>
    <w:p w14:paraId="48C08586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</w:t>
      </w:r>
      <w:r>
        <w:t>*</w:t>
      </w:r>
    </w:p>
    <w:p w14:paraId="1CCF3674" w14:textId="77777777" w:rsidR="00C63489" w:rsidRDefault="00C63489" w:rsidP="00C63489">
      <w:pPr>
        <w:pStyle w:val="PCode"/>
      </w:pPr>
      <w:r>
        <w:t xml:space="preserve">     * @param request servlet request</w:t>
      </w:r>
    </w:p>
    <w:p w14:paraId="5468D2A3" w14:textId="77777777" w:rsidR="00C63489" w:rsidRDefault="00C63489" w:rsidP="00C63489">
      <w:pPr>
        <w:pStyle w:val="PCode"/>
      </w:pPr>
      <w:r>
        <w:t xml:space="preserve">     * @param response servlet response</w:t>
      </w:r>
    </w:p>
    <w:p w14:paraId="54659087" w14:textId="77777777" w:rsidR="00C63489" w:rsidRPr="00C25E65" w:rsidRDefault="00C63489" w:rsidP="00C63489">
      <w:pPr>
        <w:pStyle w:val="PCode"/>
        <w:rPr>
          <w:lang w:val="en-US"/>
        </w:rPr>
      </w:pPr>
      <w:r>
        <w:t xml:space="preserve">     </w:t>
      </w:r>
      <w:r w:rsidRPr="00C25E65">
        <w:rPr>
          <w:lang w:val="en-US"/>
        </w:rPr>
        <w:t>* @throws ServletException if a servlet-specific error occurs</w:t>
      </w:r>
    </w:p>
    <w:p w14:paraId="576678A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* @throws IOException if an I/O error occurs</w:t>
      </w:r>
    </w:p>
    <w:p w14:paraId="112FE1A2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lastRenderedPageBreak/>
        <w:t xml:space="preserve">     */</w:t>
      </w:r>
    </w:p>
    <w:p w14:paraId="74EFCF74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@Override</w:t>
      </w:r>
    </w:p>
    <w:p w14:paraId="2EF6798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protected void doPost(HttpServletRequest request, HttpServletResponse response) throws ServletException, IOException {</w:t>
      </w:r>
    </w:p>
    <w:p w14:paraId="40A1B29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</w:p>
    <w:p w14:paraId="164E518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response.setHeader("Access-Control-Allow-Origin", request.getHeader("Origin")); // pour le problème de CORS Policy</w:t>
      </w:r>
    </w:p>
    <w:p w14:paraId="559AAB1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response.setHeader("Access-Control-Allow-Credentials", "true");</w:t>
      </w:r>
    </w:p>
    <w:p w14:paraId="29A285A5" w14:textId="77777777" w:rsidR="00C63489" w:rsidRPr="00C25E65" w:rsidRDefault="00C63489" w:rsidP="00C63489">
      <w:pPr>
        <w:pStyle w:val="PCode"/>
        <w:rPr>
          <w:lang w:val="en-US"/>
        </w:rPr>
      </w:pPr>
    </w:p>
    <w:p w14:paraId="5AEDE12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if (session == null) {</w:t>
      </w:r>
    </w:p>
    <w:p w14:paraId="72E4A48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session = request.getSession();</w:t>
      </w:r>
    </w:p>
    <w:p w14:paraId="4888FB2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}</w:t>
      </w:r>
    </w:p>
    <w:p w14:paraId="4A17E9D9" w14:textId="77777777" w:rsidR="00C63489" w:rsidRPr="00C25E65" w:rsidRDefault="00C63489" w:rsidP="00C63489">
      <w:pPr>
        <w:pStyle w:val="PCode"/>
        <w:rPr>
          <w:lang w:val="en-US"/>
        </w:rPr>
      </w:pPr>
    </w:p>
    <w:p w14:paraId="12730C24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response.setContentType("application/json;charset=UTF-8");</w:t>
      </w:r>
    </w:p>
    <w:p w14:paraId="62A5808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PrintWriter out = response.getWriter();</w:t>
      </w:r>
    </w:p>
    <w:p w14:paraId="02412892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action = request.getParameter("action");</w:t>
      </w:r>
    </w:p>
    <w:p w14:paraId="18BE14E0" w14:textId="77777777" w:rsidR="00C63489" w:rsidRPr="00C25E65" w:rsidRDefault="00C63489" w:rsidP="00C63489">
      <w:pPr>
        <w:pStyle w:val="PCode"/>
        <w:rPr>
          <w:lang w:val="en-US"/>
        </w:rPr>
      </w:pPr>
    </w:p>
    <w:p w14:paraId="4F3392D1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result = "{\"result\": false}";</w:t>
      </w:r>
    </w:p>
    <w:p w14:paraId="08944AAC" w14:textId="77777777" w:rsidR="00C63489" w:rsidRPr="00C25E65" w:rsidRDefault="00C63489" w:rsidP="00C63489">
      <w:pPr>
        <w:pStyle w:val="PCode"/>
        <w:rPr>
          <w:lang w:val="en-US"/>
        </w:rPr>
      </w:pPr>
    </w:p>
    <w:p w14:paraId="3C016DC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switch (action) {</w:t>
      </w:r>
    </w:p>
    <w:p w14:paraId="1DDDDF4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case "apiLogin":</w:t>
      </w:r>
    </w:p>
    <w:p w14:paraId="63CAD10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result = apiLogin(request, response, session);</w:t>
      </w:r>
    </w:p>
    <w:p w14:paraId="76C0C7A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break;</w:t>
      </w:r>
    </w:p>
    <w:p w14:paraId="5CB8965A" w14:textId="77777777" w:rsidR="00C63489" w:rsidRPr="00C25E65" w:rsidRDefault="00C63489" w:rsidP="00C63489">
      <w:pPr>
        <w:pStyle w:val="PCode"/>
        <w:rPr>
          <w:lang w:val="en-US"/>
        </w:rPr>
      </w:pPr>
    </w:p>
    <w:p w14:paraId="306CF38E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case "apiCheckLogin":</w:t>
      </w:r>
    </w:p>
    <w:p w14:paraId="5EC867E6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if (session.getAttribute("login") != null) {</w:t>
      </w:r>
    </w:p>
    <w:p w14:paraId="4946D02D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    result = "User : " + session.getAttribute("login");</w:t>
      </w:r>
    </w:p>
    <w:p w14:paraId="3CAD1E3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}</w:t>
      </w:r>
    </w:p>
    <w:p w14:paraId="586D3C4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break;</w:t>
      </w:r>
    </w:p>
    <w:p w14:paraId="71AF871A" w14:textId="77777777" w:rsidR="00C63489" w:rsidRPr="00C25E65" w:rsidRDefault="00C63489" w:rsidP="00C63489">
      <w:pPr>
        <w:pStyle w:val="PCode"/>
        <w:rPr>
          <w:lang w:val="en-US"/>
        </w:rPr>
      </w:pPr>
    </w:p>
    <w:p w14:paraId="75DED991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case "apiAjoutManga":</w:t>
      </w:r>
    </w:p>
    <w:p w14:paraId="014D89E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if (session.getAttribute("login") == null) {</w:t>
      </w:r>
    </w:p>
    <w:p w14:paraId="16AF86D5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    response.sendError(401, "You are not logged in");</w:t>
      </w:r>
    </w:p>
    <w:p w14:paraId="66D46A2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    break;</w:t>
      </w:r>
    </w:p>
    <w:p w14:paraId="7DF9382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}</w:t>
      </w:r>
    </w:p>
    <w:p w14:paraId="5CEC8B42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result = apiAjoutManga(request, response);</w:t>
      </w:r>
    </w:p>
    <w:p w14:paraId="79A7414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break;</w:t>
      </w:r>
    </w:p>
    <w:p w14:paraId="208167D7" w14:textId="77777777" w:rsidR="00C63489" w:rsidRPr="00C25E65" w:rsidRDefault="00C63489" w:rsidP="00C63489">
      <w:pPr>
        <w:pStyle w:val="PCode"/>
        <w:rPr>
          <w:lang w:val="en-US"/>
        </w:rPr>
      </w:pPr>
    </w:p>
    <w:p w14:paraId="1F796B9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case "apiAjoutFavoris":</w:t>
      </w:r>
    </w:p>
    <w:p w14:paraId="10203F9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if (session.getAttribute("login") == null) {</w:t>
      </w:r>
    </w:p>
    <w:p w14:paraId="40345A4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    response.sendError(401, "You are not logged in");</w:t>
      </w:r>
    </w:p>
    <w:p w14:paraId="33770D4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    break;</w:t>
      </w:r>
    </w:p>
    <w:p w14:paraId="794580A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}</w:t>
      </w:r>
    </w:p>
    <w:p w14:paraId="7A65B6B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result = apiAjoutFavoris(request, response);</w:t>
      </w:r>
    </w:p>
    <w:p w14:paraId="2B20B832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break;</w:t>
      </w:r>
    </w:p>
    <w:p w14:paraId="214724EA" w14:textId="77777777" w:rsidR="00C63489" w:rsidRPr="00C25E65" w:rsidRDefault="00C63489" w:rsidP="00C63489">
      <w:pPr>
        <w:pStyle w:val="PCode"/>
        <w:rPr>
          <w:lang w:val="en-US"/>
        </w:rPr>
      </w:pPr>
    </w:p>
    <w:p w14:paraId="415FFB2D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case "apiDisconnect":</w:t>
      </w:r>
    </w:p>
    <w:p w14:paraId="1A33C2D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session.invalidate();</w:t>
      </w:r>
    </w:p>
    <w:p w14:paraId="4EC6959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result = "{\"result\": true}";</w:t>
      </w:r>
    </w:p>
    <w:p w14:paraId="336663E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session = null;</w:t>
      </w:r>
    </w:p>
    <w:p w14:paraId="7A1373C6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break;</w:t>
      </w:r>
    </w:p>
    <w:p w14:paraId="574D717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}</w:t>
      </w:r>
    </w:p>
    <w:p w14:paraId="510773F1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out.println(result);</w:t>
      </w:r>
    </w:p>
    <w:p w14:paraId="25F7D2D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}</w:t>
      </w:r>
    </w:p>
    <w:p w14:paraId="2F6090B2" w14:textId="77777777" w:rsidR="00C63489" w:rsidRPr="00C25E65" w:rsidRDefault="00C63489" w:rsidP="00C63489">
      <w:pPr>
        <w:pStyle w:val="PCode"/>
        <w:rPr>
          <w:lang w:val="en-US"/>
        </w:rPr>
      </w:pPr>
    </w:p>
    <w:p w14:paraId="269BC98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public String apiLogin(HttpServletRequest request, HttpServletResponse response, HttpSession session) throws ServletException, IOException {</w:t>
      </w:r>
    </w:p>
    <w:p w14:paraId="418F9AE9" w14:textId="77777777" w:rsidR="00C63489" w:rsidRPr="00C25E65" w:rsidRDefault="00C63489" w:rsidP="00C63489">
      <w:pPr>
        <w:pStyle w:val="PCode"/>
        <w:rPr>
          <w:lang w:val="en-US"/>
        </w:rPr>
      </w:pPr>
    </w:p>
    <w:p w14:paraId="3D36A61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valeurRetour = "";</w:t>
      </w:r>
    </w:p>
    <w:p w14:paraId="748E010A" w14:textId="77777777" w:rsidR="00C63489" w:rsidRPr="00C25E65" w:rsidRDefault="00C63489" w:rsidP="00C63489">
      <w:pPr>
        <w:pStyle w:val="PCode"/>
        <w:rPr>
          <w:lang w:val="en-US"/>
        </w:rPr>
      </w:pPr>
    </w:p>
    <w:p w14:paraId="06CACA2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username = request.getParameter("username");</w:t>
      </w:r>
    </w:p>
    <w:p w14:paraId="2CBB0FC4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password = request.getParameter("password");</w:t>
      </w:r>
    </w:p>
    <w:p w14:paraId="1F58AFDE" w14:textId="77777777" w:rsidR="00C63489" w:rsidRPr="00C25E65" w:rsidRDefault="00C63489" w:rsidP="00C63489">
      <w:pPr>
        <w:pStyle w:val="PCode"/>
        <w:rPr>
          <w:lang w:val="en-US"/>
        </w:rPr>
      </w:pPr>
    </w:p>
    <w:p w14:paraId="285F8D1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code = sendCUD("http://gfellerm01.emf-informatique.ch/javaServiceRest1/webresources/user/login", "POST", new HashMap&lt;String, String&gt;() {</w:t>
      </w:r>
    </w:p>
    <w:p w14:paraId="74B3D8EE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{</w:t>
      </w:r>
    </w:p>
    <w:p w14:paraId="32962A2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put("username", username);</w:t>
      </w:r>
    </w:p>
    <w:p w14:paraId="45DC1892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lastRenderedPageBreak/>
        <w:t xml:space="preserve">                put("password", password);</w:t>
      </w:r>
    </w:p>
    <w:p w14:paraId="27A7834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}</w:t>
      </w:r>
    </w:p>
    <w:p w14:paraId="60647716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});</w:t>
      </w:r>
    </w:p>
    <w:p w14:paraId="0939729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SimpleResponse status = new Gson().fromJson(code, SimpleResponse.class);</w:t>
      </w:r>
    </w:p>
    <w:p w14:paraId="7BEDDE66" w14:textId="77777777" w:rsidR="00C63489" w:rsidRPr="00C25E65" w:rsidRDefault="00C63489" w:rsidP="00C63489">
      <w:pPr>
        <w:pStyle w:val="PCode"/>
        <w:rPr>
          <w:lang w:val="en-US"/>
        </w:rPr>
      </w:pPr>
    </w:p>
    <w:p w14:paraId="6F79DD32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if ("success".equals(status.getStatus())) {</w:t>
      </w:r>
    </w:p>
    <w:p w14:paraId="3127C7F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// Login succeeded, do something here</w:t>
      </w:r>
    </w:p>
    <w:p w14:paraId="5E2F31D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session.setAttribute("login", username);</w:t>
      </w:r>
    </w:p>
    <w:p w14:paraId="5398AAA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response.setHeader("Set-Cookie", "JSESSIONID=" + session.getId() + "; HttpOnly; SameSite=none; secure");</w:t>
      </w:r>
    </w:p>
    <w:p w14:paraId="22D87BF3" w14:textId="77777777" w:rsidR="00C63489" w:rsidRPr="009D73D1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r w:rsidRPr="009D73D1">
        <w:rPr>
          <w:lang w:val="en-US"/>
        </w:rPr>
        <w:t>valeurRetour = "{\"result\": true}";</w:t>
      </w:r>
    </w:p>
    <w:p w14:paraId="6617EF98" w14:textId="77777777" w:rsidR="00C63489" w:rsidRPr="009D73D1" w:rsidRDefault="00C63489" w:rsidP="00C63489">
      <w:pPr>
        <w:pStyle w:val="PCode"/>
        <w:rPr>
          <w:lang w:val="en-US"/>
        </w:rPr>
      </w:pPr>
    </w:p>
    <w:p w14:paraId="3F4F7DA6" w14:textId="77777777" w:rsidR="00C63489" w:rsidRPr="009D73D1" w:rsidRDefault="00C63489" w:rsidP="00C63489">
      <w:pPr>
        <w:pStyle w:val="PCode"/>
        <w:rPr>
          <w:lang w:val="en-US"/>
        </w:rPr>
      </w:pPr>
      <w:r w:rsidRPr="009D73D1">
        <w:rPr>
          <w:lang w:val="en-US"/>
        </w:rPr>
        <w:t xml:space="preserve">        } else {</w:t>
      </w:r>
    </w:p>
    <w:p w14:paraId="67942491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// Error occurred, do something here</w:t>
      </w:r>
    </w:p>
    <w:p w14:paraId="394BB1A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valeurRetour = "{\\\"result\\\": false}";</w:t>
      </w:r>
    </w:p>
    <w:p w14:paraId="27EB51D9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   </w:t>
      </w:r>
      <w:r>
        <w:t>}</w:t>
      </w:r>
    </w:p>
    <w:p w14:paraId="09AFC72E" w14:textId="77777777" w:rsidR="00C63489" w:rsidRDefault="00C63489" w:rsidP="00C63489">
      <w:pPr>
        <w:pStyle w:val="PCode"/>
      </w:pPr>
      <w:r>
        <w:t xml:space="preserve">        return valeurRetour;</w:t>
      </w:r>
    </w:p>
    <w:p w14:paraId="3778DEEB" w14:textId="77777777" w:rsidR="00C63489" w:rsidRDefault="00C63489" w:rsidP="00C63489">
      <w:pPr>
        <w:pStyle w:val="PCode"/>
      </w:pPr>
      <w:r>
        <w:t xml:space="preserve">    }</w:t>
      </w:r>
    </w:p>
    <w:p w14:paraId="330CA17B" w14:textId="77777777" w:rsidR="00C63489" w:rsidRDefault="00C63489" w:rsidP="00C63489">
      <w:pPr>
        <w:pStyle w:val="PCode"/>
      </w:pPr>
    </w:p>
    <w:p w14:paraId="069BC9CC" w14:textId="77777777" w:rsidR="00C63489" w:rsidRDefault="00C63489" w:rsidP="00C63489">
      <w:pPr>
        <w:pStyle w:val="PCode"/>
      </w:pPr>
      <w:r>
        <w:t xml:space="preserve">    public String apiAjoutManga(HttpServletRequest request, HttpServletResponse response) throws ServletException, IOException {</w:t>
      </w:r>
    </w:p>
    <w:p w14:paraId="21994FFB" w14:textId="77777777" w:rsidR="00C63489" w:rsidRDefault="00C63489" w:rsidP="00C63489">
      <w:pPr>
        <w:pStyle w:val="PCode"/>
      </w:pPr>
    </w:p>
    <w:p w14:paraId="119E24DB" w14:textId="77777777" w:rsidR="00C63489" w:rsidRDefault="00C63489" w:rsidP="00C63489">
      <w:pPr>
        <w:pStyle w:val="PCode"/>
      </w:pPr>
      <w:r>
        <w:t xml:space="preserve">        String valeurRetour = "";</w:t>
      </w:r>
    </w:p>
    <w:p w14:paraId="7AF8A2C6" w14:textId="77777777" w:rsidR="00C63489" w:rsidRDefault="00C63489" w:rsidP="00C63489">
      <w:pPr>
        <w:pStyle w:val="PCode"/>
      </w:pPr>
    </w:p>
    <w:p w14:paraId="2F896F21" w14:textId="77777777" w:rsidR="00C63489" w:rsidRDefault="00C63489" w:rsidP="00C63489">
      <w:pPr>
        <w:pStyle w:val="PCode"/>
      </w:pPr>
      <w:r>
        <w:t xml:space="preserve">        String nomDuManga = request.getParameter("nomDuManga");</w:t>
      </w:r>
    </w:p>
    <w:p w14:paraId="46791FB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nomDuTome = request.getParameter("nomDuTome");</w:t>
      </w:r>
    </w:p>
    <w:p w14:paraId="2FC2FB2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numDuTome = request.getParameter("numDuTome");</w:t>
      </w:r>
    </w:p>
    <w:p w14:paraId="66293C0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image = request.getParameter("image");</w:t>
      </w:r>
    </w:p>
    <w:p w14:paraId="56F0382C" w14:textId="77777777" w:rsidR="00C63489" w:rsidRPr="00C25E65" w:rsidRDefault="00C63489" w:rsidP="00C63489">
      <w:pPr>
        <w:pStyle w:val="PCode"/>
        <w:rPr>
          <w:lang w:val="en-US"/>
        </w:rPr>
      </w:pPr>
    </w:p>
    <w:p w14:paraId="58A7DE34" w14:textId="77777777" w:rsidR="00C63489" w:rsidRPr="009D73D1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r w:rsidRPr="009D73D1">
        <w:rPr>
          <w:lang w:val="en-US"/>
        </w:rPr>
        <w:t>String code = sendCUD("http://desousar.emf-informatique.ch/javaRestFull2/webresources/manga/ajoutManga", "POST", new HashMap&lt;String, String&gt;() {</w:t>
      </w:r>
    </w:p>
    <w:p w14:paraId="3B045226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{</w:t>
      </w:r>
    </w:p>
    <w:p w14:paraId="2FD04CCE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put("nomDuManga", nomDuManga);</w:t>
      </w:r>
    </w:p>
    <w:p w14:paraId="651F3BD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put("nomDuTome", nomDuTome);</w:t>
      </w:r>
    </w:p>
    <w:p w14:paraId="7A48CD5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put("numDuTome", numDuTome);</w:t>
      </w:r>
    </w:p>
    <w:p w14:paraId="55F9D7E5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put("image", image);</w:t>
      </w:r>
    </w:p>
    <w:p w14:paraId="6CDC5803" w14:textId="77777777" w:rsidR="00C63489" w:rsidRPr="009D73D1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r w:rsidRPr="009D73D1">
        <w:rPr>
          <w:lang w:val="en-US"/>
        </w:rPr>
        <w:t>}</w:t>
      </w:r>
    </w:p>
    <w:p w14:paraId="5C29538A" w14:textId="77777777" w:rsidR="00C63489" w:rsidRPr="009D73D1" w:rsidRDefault="00C63489" w:rsidP="00C63489">
      <w:pPr>
        <w:pStyle w:val="PCode"/>
        <w:rPr>
          <w:lang w:val="en-US"/>
        </w:rPr>
      </w:pPr>
      <w:r w:rsidRPr="009D73D1">
        <w:rPr>
          <w:lang w:val="en-US"/>
        </w:rPr>
        <w:t xml:space="preserve">        });</w:t>
      </w:r>
    </w:p>
    <w:p w14:paraId="3876B711" w14:textId="77777777" w:rsidR="00C63489" w:rsidRPr="009D73D1" w:rsidRDefault="00C63489" w:rsidP="00C63489">
      <w:pPr>
        <w:pStyle w:val="PCode"/>
        <w:rPr>
          <w:lang w:val="en-US"/>
        </w:rPr>
      </w:pPr>
    </w:p>
    <w:p w14:paraId="3D59CA2A" w14:textId="77777777" w:rsidR="00C63489" w:rsidRPr="009D73D1" w:rsidRDefault="00C63489" w:rsidP="00C63489">
      <w:pPr>
        <w:pStyle w:val="PCode"/>
        <w:rPr>
          <w:lang w:val="en-US"/>
        </w:rPr>
      </w:pPr>
      <w:r w:rsidRPr="009D73D1">
        <w:rPr>
          <w:lang w:val="en-US"/>
        </w:rPr>
        <w:t xml:space="preserve">        boolean status = Boolean.parseBoolean(code.trim());</w:t>
      </w:r>
    </w:p>
    <w:p w14:paraId="38AD6F92" w14:textId="77777777" w:rsidR="00C63489" w:rsidRPr="009D73D1" w:rsidRDefault="00C63489" w:rsidP="00C63489">
      <w:pPr>
        <w:pStyle w:val="PCode"/>
        <w:rPr>
          <w:lang w:val="en-US"/>
        </w:rPr>
      </w:pPr>
    </w:p>
    <w:p w14:paraId="709E045C" w14:textId="77777777" w:rsidR="00C63489" w:rsidRPr="009D73D1" w:rsidRDefault="00C63489" w:rsidP="00C63489">
      <w:pPr>
        <w:pStyle w:val="PCode"/>
        <w:rPr>
          <w:lang w:val="en-US"/>
        </w:rPr>
      </w:pPr>
      <w:r w:rsidRPr="009D73D1">
        <w:rPr>
          <w:lang w:val="en-US"/>
        </w:rPr>
        <w:t xml:space="preserve">        if (status) {</w:t>
      </w:r>
    </w:p>
    <w:p w14:paraId="791A32D5" w14:textId="77777777" w:rsidR="00C63489" w:rsidRPr="009D73D1" w:rsidRDefault="00C63489" w:rsidP="00C63489">
      <w:pPr>
        <w:pStyle w:val="PCode"/>
        <w:rPr>
          <w:lang w:val="en-US"/>
        </w:rPr>
      </w:pPr>
    </w:p>
    <w:p w14:paraId="7D1D077E" w14:textId="77777777" w:rsidR="00C63489" w:rsidRDefault="00C63489" w:rsidP="00C63489">
      <w:pPr>
        <w:pStyle w:val="PCode"/>
      </w:pPr>
      <w:r w:rsidRPr="009D73D1">
        <w:rPr>
          <w:lang w:val="en-US"/>
        </w:rPr>
        <w:t xml:space="preserve">            </w:t>
      </w:r>
      <w:r>
        <w:t>valeurRetour = "&lt;return&gt;Manga ajoute&lt;/return&gt;";</w:t>
      </w:r>
    </w:p>
    <w:p w14:paraId="5DB55F30" w14:textId="77777777" w:rsidR="00C63489" w:rsidRDefault="00C63489" w:rsidP="00C63489">
      <w:pPr>
        <w:pStyle w:val="PCode"/>
      </w:pPr>
    </w:p>
    <w:p w14:paraId="12119C5E" w14:textId="77777777" w:rsidR="00C63489" w:rsidRDefault="00C63489" w:rsidP="00C63489">
      <w:pPr>
        <w:pStyle w:val="PCode"/>
      </w:pPr>
      <w:r>
        <w:t xml:space="preserve">        } else {</w:t>
      </w:r>
    </w:p>
    <w:p w14:paraId="48A87327" w14:textId="77777777" w:rsidR="00C63489" w:rsidRDefault="00C63489" w:rsidP="00C63489">
      <w:pPr>
        <w:pStyle w:val="PCode"/>
      </w:pPr>
    </w:p>
    <w:p w14:paraId="01567112" w14:textId="77777777" w:rsidR="00C63489" w:rsidRDefault="00C63489" w:rsidP="00C63489">
      <w:pPr>
        <w:pStyle w:val="PCode"/>
      </w:pPr>
      <w:r>
        <w:t xml:space="preserve">            valeurRetour = "&lt;return&gt;Erreur de ajout, veuillez remplir comme demande&lt;/return&gt;";</w:t>
      </w:r>
    </w:p>
    <w:p w14:paraId="6C3C611B" w14:textId="77777777" w:rsidR="00C63489" w:rsidRDefault="00C63489" w:rsidP="00C63489">
      <w:pPr>
        <w:pStyle w:val="PCode"/>
      </w:pPr>
    </w:p>
    <w:p w14:paraId="63663108" w14:textId="77777777" w:rsidR="00C63489" w:rsidRDefault="00C63489" w:rsidP="00C63489">
      <w:pPr>
        <w:pStyle w:val="PCode"/>
      </w:pPr>
      <w:r>
        <w:t xml:space="preserve">        }</w:t>
      </w:r>
    </w:p>
    <w:p w14:paraId="6273FEC2" w14:textId="77777777" w:rsidR="00C63489" w:rsidRDefault="00C63489" w:rsidP="00C63489">
      <w:pPr>
        <w:pStyle w:val="PCode"/>
      </w:pPr>
      <w:r>
        <w:t xml:space="preserve">        return valeurRetour;</w:t>
      </w:r>
    </w:p>
    <w:p w14:paraId="1701462D" w14:textId="77777777" w:rsidR="00C63489" w:rsidRDefault="00C63489" w:rsidP="00C63489">
      <w:pPr>
        <w:pStyle w:val="PCode"/>
      </w:pPr>
      <w:r>
        <w:t xml:space="preserve">    }</w:t>
      </w:r>
    </w:p>
    <w:p w14:paraId="26EDDCD4" w14:textId="77777777" w:rsidR="00C63489" w:rsidRDefault="00C63489" w:rsidP="00C63489">
      <w:pPr>
        <w:pStyle w:val="PCode"/>
      </w:pPr>
    </w:p>
    <w:p w14:paraId="0E3D7880" w14:textId="77777777" w:rsidR="00C63489" w:rsidRDefault="00C63489" w:rsidP="00C63489">
      <w:pPr>
        <w:pStyle w:val="PCode"/>
      </w:pPr>
      <w:r>
        <w:t xml:space="preserve">    public String apiAjoutFavoris(HttpServletRequest request, HttpServletResponse response) throws ServletException, IOException {</w:t>
      </w:r>
    </w:p>
    <w:p w14:paraId="674484EA" w14:textId="77777777" w:rsidR="00C63489" w:rsidRDefault="00C63489" w:rsidP="00C63489">
      <w:pPr>
        <w:pStyle w:val="PCode"/>
      </w:pPr>
    </w:p>
    <w:p w14:paraId="4AABEA9C" w14:textId="77777777" w:rsidR="00C63489" w:rsidRDefault="00C63489" w:rsidP="00C63489">
      <w:pPr>
        <w:pStyle w:val="PCode"/>
      </w:pPr>
      <w:r>
        <w:t xml:space="preserve">        String valeurRetour = "";</w:t>
      </w:r>
    </w:p>
    <w:p w14:paraId="40544833" w14:textId="77777777" w:rsidR="00C63489" w:rsidRDefault="00C63489" w:rsidP="00C63489">
      <w:pPr>
        <w:pStyle w:val="PCode"/>
      </w:pPr>
    </w:p>
    <w:p w14:paraId="7C62AB15" w14:textId="77777777" w:rsidR="00C63489" w:rsidRDefault="00C63489" w:rsidP="00C63489">
      <w:pPr>
        <w:pStyle w:val="PCode"/>
      </w:pPr>
      <w:r>
        <w:t xml:space="preserve">        String fkUser = request.getParameter("fkUser");</w:t>
      </w:r>
    </w:p>
    <w:p w14:paraId="704A4DA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fkManga = request.getParameter("fkManga");</w:t>
      </w:r>
    </w:p>
    <w:p w14:paraId="6D92A1DD" w14:textId="77777777" w:rsidR="00C63489" w:rsidRPr="00C25E65" w:rsidRDefault="00C63489" w:rsidP="00C63489">
      <w:pPr>
        <w:pStyle w:val="PCode"/>
        <w:rPr>
          <w:lang w:val="en-US"/>
        </w:rPr>
      </w:pPr>
    </w:p>
    <w:p w14:paraId="2D588828" w14:textId="77777777" w:rsidR="00C63489" w:rsidRPr="009D73D1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r w:rsidRPr="009D73D1">
        <w:rPr>
          <w:lang w:val="en-US"/>
        </w:rPr>
        <w:t>String code = sendCUD("http://desousar.emf-informatique.ch/javaRestFull2/webresources/manga/ajoutFavoris", "POST", new HashMap&lt;String, String&gt;() {</w:t>
      </w:r>
    </w:p>
    <w:p w14:paraId="386C3D86" w14:textId="77777777" w:rsidR="00C63489" w:rsidRPr="00C63489" w:rsidRDefault="00C63489" w:rsidP="00C63489">
      <w:pPr>
        <w:pStyle w:val="PCode"/>
        <w:rPr>
          <w:lang w:val="de-CH"/>
        </w:rPr>
      </w:pPr>
      <w:r w:rsidRPr="009D73D1">
        <w:rPr>
          <w:lang w:val="en-US"/>
        </w:rPr>
        <w:t xml:space="preserve">            </w:t>
      </w:r>
      <w:r w:rsidRPr="00C63489">
        <w:rPr>
          <w:lang w:val="de-CH"/>
        </w:rPr>
        <w:t>{</w:t>
      </w:r>
    </w:p>
    <w:p w14:paraId="2B811319" w14:textId="77777777" w:rsidR="00C63489" w:rsidRPr="00C63489" w:rsidRDefault="00C63489" w:rsidP="00C63489">
      <w:pPr>
        <w:pStyle w:val="PCode"/>
        <w:rPr>
          <w:lang w:val="de-CH"/>
        </w:rPr>
      </w:pPr>
      <w:r w:rsidRPr="00C63489">
        <w:rPr>
          <w:lang w:val="de-CH"/>
        </w:rPr>
        <w:t xml:space="preserve">                put("fkUser", fkUser);</w:t>
      </w:r>
    </w:p>
    <w:p w14:paraId="11C6829F" w14:textId="77777777" w:rsidR="00C63489" w:rsidRPr="00C63489" w:rsidRDefault="00C63489" w:rsidP="00C63489">
      <w:pPr>
        <w:pStyle w:val="PCode"/>
        <w:rPr>
          <w:lang w:val="de-CH"/>
        </w:rPr>
      </w:pPr>
      <w:r w:rsidRPr="00C63489">
        <w:rPr>
          <w:lang w:val="de-CH"/>
        </w:rPr>
        <w:lastRenderedPageBreak/>
        <w:t xml:space="preserve">                put("fkManga", fkManga);</w:t>
      </w:r>
    </w:p>
    <w:p w14:paraId="078DCDC1" w14:textId="77777777" w:rsidR="00C63489" w:rsidRDefault="00C63489" w:rsidP="00C63489">
      <w:pPr>
        <w:pStyle w:val="PCode"/>
      </w:pPr>
      <w:r w:rsidRPr="00C63489">
        <w:rPr>
          <w:lang w:val="de-CH"/>
        </w:rPr>
        <w:t xml:space="preserve">            </w:t>
      </w:r>
      <w:r>
        <w:t>}</w:t>
      </w:r>
    </w:p>
    <w:p w14:paraId="661B1D3C" w14:textId="77777777" w:rsidR="00C63489" w:rsidRDefault="00C63489" w:rsidP="00C63489">
      <w:pPr>
        <w:pStyle w:val="PCode"/>
      </w:pPr>
      <w:r>
        <w:t xml:space="preserve">        });</w:t>
      </w:r>
    </w:p>
    <w:p w14:paraId="393D6283" w14:textId="77777777" w:rsidR="00C63489" w:rsidRDefault="00C63489" w:rsidP="00C63489">
      <w:pPr>
        <w:pStyle w:val="PCode"/>
      </w:pPr>
    </w:p>
    <w:p w14:paraId="02F8FBA8" w14:textId="77777777" w:rsidR="00C63489" w:rsidRDefault="00C63489" w:rsidP="00C63489">
      <w:pPr>
        <w:pStyle w:val="PCode"/>
      </w:pPr>
      <w:r>
        <w:t xml:space="preserve">        boolean status = Boolean.parseBoolean(code.trim());</w:t>
      </w:r>
    </w:p>
    <w:p w14:paraId="24DB1B1F" w14:textId="77777777" w:rsidR="00C63489" w:rsidRDefault="00C63489" w:rsidP="00C63489">
      <w:pPr>
        <w:pStyle w:val="PCode"/>
      </w:pPr>
    </w:p>
    <w:p w14:paraId="04AC4BDC" w14:textId="77777777" w:rsidR="00C63489" w:rsidRDefault="00C63489" w:rsidP="00C63489">
      <w:pPr>
        <w:pStyle w:val="PCode"/>
      </w:pPr>
      <w:r>
        <w:t xml:space="preserve">        if (status) {</w:t>
      </w:r>
    </w:p>
    <w:p w14:paraId="60E6E800" w14:textId="77777777" w:rsidR="00C63489" w:rsidRDefault="00C63489" w:rsidP="00C63489">
      <w:pPr>
        <w:pStyle w:val="PCode"/>
      </w:pPr>
    </w:p>
    <w:p w14:paraId="155F20DE" w14:textId="77777777" w:rsidR="00C63489" w:rsidRDefault="00C63489" w:rsidP="00C63489">
      <w:pPr>
        <w:pStyle w:val="PCode"/>
      </w:pPr>
      <w:r>
        <w:t xml:space="preserve">            valeurRetour = "Ajoute en favoris";</w:t>
      </w:r>
    </w:p>
    <w:p w14:paraId="7D7CA875" w14:textId="77777777" w:rsidR="00C63489" w:rsidRDefault="00C63489" w:rsidP="00C63489">
      <w:pPr>
        <w:pStyle w:val="PCode"/>
      </w:pPr>
    </w:p>
    <w:p w14:paraId="3257791B" w14:textId="77777777" w:rsidR="00C63489" w:rsidRDefault="00C63489" w:rsidP="00C63489">
      <w:pPr>
        <w:pStyle w:val="PCode"/>
      </w:pPr>
      <w:r>
        <w:t xml:space="preserve">        } else {</w:t>
      </w:r>
    </w:p>
    <w:p w14:paraId="60CDCA29" w14:textId="77777777" w:rsidR="00C63489" w:rsidRDefault="00C63489" w:rsidP="00C63489">
      <w:pPr>
        <w:pStyle w:val="PCode"/>
      </w:pPr>
    </w:p>
    <w:p w14:paraId="51D1806D" w14:textId="77777777" w:rsidR="00C63489" w:rsidRDefault="00C63489" w:rsidP="00C63489">
      <w:pPr>
        <w:pStyle w:val="PCode"/>
      </w:pPr>
      <w:r>
        <w:t xml:space="preserve">            valeurRetour = "Erreur de ajout, veuillez choisir des IDs valables";</w:t>
      </w:r>
    </w:p>
    <w:p w14:paraId="6D38C743" w14:textId="77777777" w:rsidR="00C63489" w:rsidRDefault="00C63489" w:rsidP="00C63489">
      <w:pPr>
        <w:pStyle w:val="PCode"/>
      </w:pPr>
    </w:p>
    <w:p w14:paraId="3641443C" w14:textId="77777777" w:rsidR="00C63489" w:rsidRPr="00C63489" w:rsidRDefault="00C63489" w:rsidP="00C63489">
      <w:pPr>
        <w:pStyle w:val="PCode"/>
        <w:rPr>
          <w:lang w:val="de-CH"/>
        </w:rPr>
      </w:pPr>
      <w:r>
        <w:t xml:space="preserve">        </w:t>
      </w:r>
      <w:r w:rsidRPr="00C63489">
        <w:rPr>
          <w:lang w:val="de-CH"/>
        </w:rPr>
        <w:t>}</w:t>
      </w:r>
    </w:p>
    <w:p w14:paraId="00E3850C" w14:textId="77777777" w:rsidR="00C63489" w:rsidRPr="00C63489" w:rsidRDefault="00C63489" w:rsidP="00C63489">
      <w:pPr>
        <w:pStyle w:val="PCode"/>
        <w:rPr>
          <w:lang w:val="de-CH"/>
        </w:rPr>
      </w:pPr>
    </w:p>
    <w:p w14:paraId="3373C945" w14:textId="77777777" w:rsidR="00C63489" w:rsidRPr="00C63489" w:rsidRDefault="00C63489" w:rsidP="00C63489">
      <w:pPr>
        <w:pStyle w:val="PCode"/>
        <w:rPr>
          <w:lang w:val="de-CH"/>
        </w:rPr>
      </w:pPr>
      <w:r w:rsidRPr="00C63489">
        <w:rPr>
          <w:lang w:val="de-CH"/>
        </w:rPr>
        <w:t xml:space="preserve">        return valeurRetour;</w:t>
      </w:r>
    </w:p>
    <w:p w14:paraId="7BFD2079" w14:textId="77777777" w:rsidR="00C63489" w:rsidRPr="00C63489" w:rsidRDefault="00C63489" w:rsidP="00C63489">
      <w:pPr>
        <w:pStyle w:val="PCode"/>
        <w:rPr>
          <w:lang w:val="de-CH"/>
        </w:rPr>
      </w:pPr>
      <w:r w:rsidRPr="00C63489">
        <w:rPr>
          <w:lang w:val="de-CH"/>
        </w:rPr>
        <w:t xml:space="preserve">    }</w:t>
      </w:r>
    </w:p>
    <w:p w14:paraId="38D3C771" w14:textId="77777777" w:rsidR="00C63489" w:rsidRPr="00C63489" w:rsidRDefault="00C63489" w:rsidP="00C63489">
      <w:pPr>
        <w:pStyle w:val="PCode"/>
        <w:rPr>
          <w:lang w:val="de-CH"/>
        </w:rPr>
      </w:pPr>
    </w:p>
    <w:p w14:paraId="2F97177D" w14:textId="77777777" w:rsidR="00C63489" w:rsidRPr="00C63489" w:rsidRDefault="00C63489" w:rsidP="00C63489">
      <w:pPr>
        <w:pStyle w:val="PCode"/>
        <w:rPr>
          <w:lang w:val="de-CH"/>
        </w:rPr>
      </w:pPr>
      <w:r w:rsidRPr="00C63489">
        <w:rPr>
          <w:lang w:val="de-CH"/>
        </w:rPr>
        <w:t xml:space="preserve">    public String sendCUD(String url, String method, HashMap&lt;String, String&gt; data) {</w:t>
      </w:r>
    </w:p>
    <w:p w14:paraId="526CDD4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result = "false";</w:t>
      </w:r>
    </w:p>
    <w:p w14:paraId="357259A4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try {</w:t>
      </w:r>
    </w:p>
    <w:p w14:paraId="7EE5C8C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HttpURLConnection conn = (HttpURLConnection) new URL(url).openConnection();</w:t>
      </w:r>
    </w:p>
    <w:p w14:paraId="5054A98D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conn.setRequestProperty("Content-Type", "application/x-www-form-urlencoded");</w:t>
      </w:r>
    </w:p>
    <w:p w14:paraId="5AF95AA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conn.setRequestMethod(method);</w:t>
      </w:r>
    </w:p>
    <w:p w14:paraId="2B1820C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conn.setDoOutput(true);</w:t>
      </w:r>
    </w:p>
    <w:p w14:paraId="57AF014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DataOutputStream out = new DataOutputStream(conn.getOutputStream());</w:t>
      </w:r>
    </w:p>
    <w:p w14:paraId="6FD20D5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out.writeBytes(ParameterStringBuilder.getParamsString(data));</w:t>
      </w:r>
    </w:p>
    <w:p w14:paraId="68559931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out.flush();</w:t>
      </w:r>
    </w:p>
    <w:p w14:paraId="36E2D2A1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out.close();</w:t>
      </w:r>
    </w:p>
    <w:p w14:paraId="36B73E8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BufferedReader br = new BufferedReader(new InputStreamReader(conn.getInputStream()));</w:t>
      </w:r>
    </w:p>
    <w:p w14:paraId="2EE7C626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StringBuilder sb = new StringBuilder();</w:t>
      </w:r>
    </w:p>
    <w:p w14:paraId="0CA95D4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String line;</w:t>
      </w:r>
    </w:p>
    <w:p w14:paraId="586B11A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while ((line = br.readLine()) != null) {</w:t>
      </w:r>
    </w:p>
    <w:p w14:paraId="1E901BDE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sb.append(line + "\n");</w:t>
      </w:r>
    </w:p>
    <w:p w14:paraId="1989C6F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}</w:t>
      </w:r>
    </w:p>
    <w:p w14:paraId="55A3288E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br.close();</w:t>
      </w:r>
    </w:p>
    <w:p w14:paraId="6F57B13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result = sb.toString();</w:t>
      </w:r>
    </w:p>
    <w:p w14:paraId="12367ED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} catch (Exception e) {</w:t>
      </w:r>
    </w:p>
    <w:p w14:paraId="4FAC113C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       </w:t>
      </w:r>
      <w:r>
        <w:t>e.printStackTrace();</w:t>
      </w:r>
    </w:p>
    <w:p w14:paraId="171E0790" w14:textId="77777777" w:rsidR="00C63489" w:rsidRDefault="00C63489" w:rsidP="00C63489">
      <w:pPr>
        <w:pStyle w:val="PCode"/>
      </w:pPr>
      <w:r>
        <w:t xml:space="preserve">        }</w:t>
      </w:r>
    </w:p>
    <w:p w14:paraId="7614CDD7" w14:textId="77777777" w:rsidR="00C63489" w:rsidRDefault="00C63489" w:rsidP="00C63489">
      <w:pPr>
        <w:pStyle w:val="PCode"/>
      </w:pPr>
      <w:r>
        <w:t xml:space="preserve">        return result;</w:t>
      </w:r>
    </w:p>
    <w:p w14:paraId="1729A998" w14:textId="77777777" w:rsidR="00C63489" w:rsidRDefault="00C63489" w:rsidP="00C63489">
      <w:pPr>
        <w:pStyle w:val="PCode"/>
      </w:pPr>
      <w:r>
        <w:t xml:space="preserve">    }</w:t>
      </w:r>
    </w:p>
    <w:p w14:paraId="345BE2B1" w14:textId="77777777" w:rsidR="00C63489" w:rsidRDefault="00C63489" w:rsidP="00C63489">
      <w:pPr>
        <w:pStyle w:val="PCode"/>
      </w:pPr>
    </w:p>
    <w:p w14:paraId="44147C2A" w14:textId="77777777" w:rsidR="00C63489" w:rsidRDefault="00C63489" w:rsidP="00C63489">
      <w:pPr>
        <w:pStyle w:val="PCode"/>
      </w:pPr>
      <w:r>
        <w:t xml:space="preserve">    @Override</w:t>
      </w:r>
    </w:p>
    <w:p w14:paraId="60EC2542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protected void doDelete(HttpServletRequest request, HttpServletResponse response) throws ServletException, IOException {</w:t>
      </w:r>
    </w:p>
    <w:p w14:paraId="5E5E3230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   </w:t>
      </w:r>
      <w:r>
        <w:t>response.setHeader("Access-Control-Allow-Origin", "*"); // pour le problème de CORS Policy</w:t>
      </w:r>
    </w:p>
    <w:p w14:paraId="5EB833C7" w14:textId="77777777" w:rsidR="00C63489" w:rsidRDefault="00C63489" w:rsidP="00C63489">
      <w:pPr>
        <w:pStyle w:val="PCode"/>
      </w:pPr>
      <w:r>
        <w:t xml:space="preserve">        </w:t>
      </w:r>
    </w:p>
    <w:p w14:paraId="5BA7390D" w14:textId="77777777" w:rsidR="00C63489" w:rsidRPr="00C25E65" w:rsidRDefault="00C63489" w:rsidP="00C63489">
      <w:pPr>
        <w:pStyle w:val="PCode"/>
        <w:rPr>
          <w:lang w:val="en-US"/>
        </w:rPr>
      </w:pPr>
      <w:r>
        <w:t xml:space="preserve">        </w:t>
      </w:r>
      <w:r w:rsidRPr="00C25E65">
        <w:rPr>
          <w:lang w:val="en-US"/>
        </w:rPr>
        <w:t>if (session == null) {</w:t>
      </w:r>
    </w:p>
    <w:p w14:paraId="394486C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session = request.getSession();</w:t>
      </w:r>
    </w:p>
    <w:p w14:paraId="14F479E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}</w:t>
      </w:r>
    </w:p>
    <w:p w14:paraId="01F68B4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</w:p>
    <w:p w14:paraId="6A4A319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PrintWriter out = response.getWriter();</w:t>
      </w:r>
    </w:p>
    <w:p w14:paraId="3B5DE91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result = "";</w:t>
      </w:r>
    </w:p>
    <w:p w14:paraId="1CC409C6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action = request.getParameter("action");</w:t>
      </w:r>
    </w:p>
    <w:p w14:paraId="27B7B26B" w14:textId="77777777" w:rsidR="00C63489" w:rsidRPr="00C25E65" w:rsidRDefault="00C63489" w:rsidP="00C63489">
      <w:pPr>
        <w:pStyle w:val="PCode"/>
        <w:rPr>
          <w:lang w:val="en-US"/>
        </w:rPr>
      </w:pPr>
    </w:p>
    <w:p w14:paraId="4D448345" w14:textId="77777777" w:rsidR="00C63489" w:rsidRPr="009D73D1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r w:rsidRPr="009D73D1">
        <w:rPr>
          <w:lang w:val="en-US"/>
        </w:rPr>
        <w:t>switch (action) {</w:t>
      </w:r>
    </w:p>
    <w:p w14:paraId="586CC415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case "apiDeleteManga":</w:t>
      </w:r>
    </w:p>
    <w:p w14:paraId="5FAB478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System.out.println(request.toString());</w:t>
      </w:r>
    </w:p>
    <w:p w14:paraId="48E4B19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result = apiDeleteManga(request, response);</w:t>
      </w:r>
    </w:p>
    <w:p w14:paraId="087E68C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out.println(result);</w:t>
      </w:r>
    </w:p>
    <w:p w14:paraId="7486F348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           </w:t>
      </w:r>
      <w:r>
        <w:t>break;</w:t>
      </w:r>
    </w:p>
    <w:p w14:paraId="7830128E" w14:textId="77777777" w:rsidR="00C63489" w:rsidRDefault="00C63489" w:rsidP="00C63489">
      <w:pPr>
        <w:pStyle w:val="PCode"/>
      </w:pPr>
    </w:p>
    <w:p w14:paraId="6744C619" w14:textId="77777777" w:rsidR="00C63489" w:rsidRDefault="00C63489" w:rsidP="00C63489">
      <w:pPr>
        <w:pStyle w:val="PCode"/>
      </w:pPr>
      <w:r>
        <w:lastRenderedPageBreak/>
        <w:t xml:space="preserve">            case "apiDeleteFavoris":</w:t>
      </w:r>
    </w:p>
    <w:p w14:paraId="5470984E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result = apiDeleteFavoris(request, response);</w:t>
      </w:r>
    </w:p>
    <w:p w14:paraId="7E8FBF66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out.println(result);</w:t>
      </w:r>
    </w:p>
    <w:p w14:paraId="6BAEAECD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           </w:t>
      </w:r>
      <w:r>
        <w:t>break;</w:t>
      </w:r>
    </w:p>
    <w:p w14:paraId="2774ED54" w14:textId="77777777" w:rsidR="00C63489" w:rsidRDefault="00C63489" w:rsidP="00C63489">
      <w:pPr>
        <w:pStyle w:val="PCode"/>
      </w:pPr>
      <w:r>
        <w:t xml:space="preserve">        }</w:t>
      </w:r>
    </w:p>
    <w:p w14:paraId="4BC176EC" w14:textId="77777777" w:rsidR="00C63489" w:rsidRDefault="00C63489" w:rsidP="00C63489">
      <w:pPr>
        <w:pStyle w:val="PCode"/>
      </w:pPr>
      <w:r>
        <w:t xml:space="preserve">    }</w:t>
      </w:r>
    </w:p>
    <w:p w14:paraId="57FC198B" w14:textId="77777777" w:rsidR="00C63489" w:rsidRDefault="00C63489" w:rsidP="00C63489">
      <w:pPr>
        <w:pStyle w:val="PCode"/>
      </w:pPr>
    </w:p>
    <w:p w14:paraId="7D6CD337" w14:textId="77777777" w:rsidR="00C63489" w:rsidRDefault="00C63489" w:rsidP="00C63489">
      <w:pPr>
        <w:pStyle w:val="PCode"/>
      </w:pPr>
      <w:r>
        <w:t xml:space="preserve">    public String apiDeleteManga(HttpServletRequest request, HttpServletResponse response) throws ServletException, IOException {</w:t>
      </w:r>
    </w:p>
    <w:p w14:paraId="52EFF07F" w14:textId="77777777" w:rsidR="00C63489" w:rsidRDefault="00C63489" w:rsidP="00C63489">
      <w:pPr>
        <w:pStyle w:val="PCode"/>
      </w:pPr>
    </w:p>
    <w:p w14:paraId="59EA1A5E" w14:textId="77777777" w:rsidR="00C63489" w:rsidRDefault="00C63489" w:rsidP="00C63489">
      <w:pPr>
        <w:pStyle w:val="PCode"/>
      </w:pPr>
      <w:r>
        <w:t xml:space="preserve">        String valeurRetour = "";</w:t>
      </w:r>
    </w:p>
    <w:p w14:paraId="05026703" w14:textId="77777777" w:rsidR="00C63489" w:rsidRDefault="00C63489" w:rsidP="00C63489">
      <w:pPr>
        <w:pStyle w:val="PCode"/>
      </w:pPr>
    </w:p>
    <w:p w14:paraId="48368FEB" w14:textId="77777777" w:rsidR="00C63489" w:rsidRDefault="00C63489" w:rsidP="00C63489">
      <w:pPr>
        <w:pStyle w:val="PCode"/>
      </w:pPr>
      <w:r>
        <w:t xml:space="preserve">        String Pk = request.getParameter("Pk");</w:t>
      </w:r>
    </w:p>
    <w:p w14:paraId="703BFC31" w14:textId="77777777" w:rsidR="00C63489" w:rsidRDefault="00C63489" w:rsidP="00C63489">
      <w:pPr>
        <w:pStyle w:val="PCode"/>
      </w:pPr>
    </w:p>
    <w:p w14:paraId="4846CB20" w14:textId="77777777" w:rsidR="00C63489" w:rsidRPr="00C63489" w:rsidRDefault="00C63489" w:rsidP="00C63489">
      <w:pPr>
        <w:pStyle w:val="PCode"/>
        <w:rPr>
          <w:lang w:val="de-CH"/>
        </w:rPr>
      </w:pPr>
      <w:r>
        <w:t xml:space="preserve">        </w:t>
      </w:r>
      <w:r w:rsidRPr="00C63489">
        <w:rPr>
          <w:lang w:val="de-CH"/>
        </w:rPr>
        <w:t>String code = sendCUD("http://desousar.emf-informatique.ch/javaRestFull2/webresources/manga/deleteManga", "DELETE", new HashMap&lt;String, String&gt;() {</w:t>
      </w:r>
    </w:p>
    <w:p w14:paraId="5EEB770B" w14:textId="77777777" w:rsidR="00C63489" w:rsidRPr="00C63489" w:rsidRDefault="00C63489" w:rsidP="00C63489">
      <w:pPr>
        <w:pStyle w:val="PCode"/>
        <w:rPr>
          <w:lang w:val="de-CH"/>
        </w:rPr>
      </w:pPr>
      <w:r w:rsidRPr="00C63489">
        <w:rPr>
          <w:lang w:val="de-CH"/>
        </w:rPr>
        <w:t xml:space="preserve">            {</w:t>
      </w:r>
    </w:p>
    <w:p w14:paraId="0A42DAD5" w14:textId="77777777" w:rsidR="00C63489" w:rsidRPr="00C63489" w:rsidRDefault="00C63489" w:rsidP="00C63489">
      <w:pPr>
        <w:pStyle w:val="PCode"/>
        <w:rPr>
          <w:lang w:val="de-CH"/>
        </w:rPr>
      </w:pPr>
      <w:r w:rsidRPr="00C63489">
        <w:rPr>
          <w:lang w:val="de-CH"/>
        </w:rPr>
        <w:t xml:space="preserve">                put("Pk", Pk);</w:t>
      </w:r>
    </w:p>
    <w:p w14:paraId="41D1DE31" w14:textId="77777777" w:rsidR="00C63489" w:rsidRPr="00C63489" w:rsidRDefault="00C63489" w:rsidP="00C63489">
      <w:pPr>
        <w:pStyle w:val="PCode"/>
        <w:rPr>
          <w:lang w:val="de-CH"/>
        </w:rPr>
      </w:pPr>
      <w:r w:rsidRPr="00C63489">
        <w:rPr>
          <w:lang w:val="de-CH"/>
        </w:rPr>
        <w:t xml:space="preserve">            }</w:t>
      </w:r>
    </w:p>
    <w:p w14:paraId="2B45DC36" w14:textId="77777777" w:rsidR="00C63489" w:rsidRPr="00C63489" w:rsidRDefault="00C63489" w:rsidP="00C63489">
      <w:pPr>
        <w:pStyle w:val="PCode"/>
        <w:rPr>
          <w:lang w:val="de-CH"/>
        </w:rPr>
      </w:pPr>
      <w:r w:rsidRPr="00C63489">
        <w:rPr>
          <w:lang w:val="de-CH"/>
        </w:rPr>
        <w:t xml:space="preserve">        });</w:t>
      </w:r>
    </w:p>
    <w:p w14:paraId="321DD85D" w14:textId="77777777" w:rsidR="00C63489" w:rsidRPr="00C63489" w:rsidRDefault="00C63489" w:rsidP="00C63489">
      <w:pPr>
        <w:pStyle w:val="PCode"/>
        <w:rPr>
          <w:lang w:val="de-CH"/>
        </w:rPr>
      </w:pPr>
    </w:p>
    <w:p w14:paraId="3E022BF8" w14:textId="77777777" w:rsidR="00C63489" w:rsidRPr="00C63489" w:rsidRDefault="00C63489" w:rsidP="00C63489">
      <w:pPr>
        <w:pStyle w:val="PCode"/>
        <w:rPr>
          <w:lang w:val="de-CH"/>
        </w:rPr>
      </w:pPr>
      <w:r w:rsidRPr="00C63489">
        <w:rPr>
          <w:lang w:val="de-CH"/>
        </w:rPr>
        <w:t xml:space="preserve">        boolean status = Boolean.parseBoolean(code.trim());</w:t>
      </w:r>
    </w:p>
    <w:p w14:paraId="745DAE2B" w14:textId="77777777" w:rsidR="00C63489" w:rsidRPr="00C63489" w:rsidRDefault="00C63489" w:rsidP="00C63489">
      <w:pPr>
        <w:pStyle w:val="PCode"/>
        <w:rPr>
          <w:lang w:val="de-CH"/>
        </w:rPr>
      </w:pPr>
    </w:p>
    <w:p w14:paraId="48EFA919" w14:textId="77777777" w:rsidR="00C63489" w:rsidRDefault="00C63489" w:rsidP="00C63489">
      <w:pPr>
        <w:pStyle w:val="PCode"/>
      </w:pPr>
      <w:r w:rsidRPr="00C63489">
        <w:rPr>
          <w:lang w:val="de-CH"/>
        </w:rPr>
        <w:t xml:space="preserve">        </w:t>
      </w:r>
      <w:r>
        <w:t>if (status) {</w:t>
      </w:r>
    </w:p>
    <w:p w14:paraId="2D36F921" w14:textId="77777777" w:rsidR="00C63489" w:rsidRDefault="00C63489" w:rsidP="00C63489">
      <w:pPr>
        <w:pStyle w:val="PCode"/>
      </w:pPr>
    </w:p>
    <w:p w14:paraId="310020AF" w14:textId="77777777" w:rsidR="00C63489" w:rsidRDefault="00C63489" w:rsidP="00C63489">
      <w:pPr>
        <w:pStyle w:val="PCode"/>
      </w:pPr>
      <w:r>
        <w:t xml:space="preserve">            valeurRetour = "Manga supprime avec succes";</w:t>
      </w:r>
    </w:p>
    <w:p w14:paraId="6CF2AE2A" w14:textId="77777777" w:rsidR="00C63489" w:rsidRDefault="00C63489" w:rsidP="00C63489">
      <w:pPr>
        <w:pStyle w:val="PCode"/>
      </w:pPr>
    </w:p>
    <w:p w14:paraId="3510843C" w14:textId="77777777" w:rsidR="00C63489" w:rsidRDefault="00C63489" w:rsidP="00C63489">
      <w:pPr>
        <w:pStyle w:val="PCode"/>
      </w:pPr>
      <w:r>
        <w:t xml:space="preserve">        } else {</w:t>
      </w:r>
    </w:p>
    <w:p w14:paraId="55ADB8C1" w14:textId="77777777" w:rsidR="00C63489" w:rsidRDefault="00C63489" w:rsidP="00C63489">
      <w:pPr>
        <w:pStyle w:val="PCode"/>
      </w:pPr>
    </w:p>
    <w:p w14:paraId="04959E7B" w14:textId="77777777" w:rsidR="00C63489" w:rsidRDefault="00C63489" w:rsidP="00C63489">
      <w:pPr>
        <w:pStyle w:val="PCode"/>
      </w:pPr>
      <w:r>
        <w:t xml:space="preserve">            valeurRetour = "Erreur de suppression";</w:t>
      </w:r>
    </w:p>
    <w:p w14:paraId="7AED8A67" w14:textId="77777777" w:rsidR="00C63489" w:rsidRDefault="00C63489" w:rsidP="00C63489">
      <w:pPr>
        <w:pStyle w:val="PCode"/>
      </w:pPr>
    </w:p>
    <w:p w14:paraId="05E39AB1" w14:textId="77777777" w:rsidR="00C63489" w:rsidRDefault="00C63489" w:rsidP="00C63489">
      <w:pPr>
        <w:pStyle w:val="PCode"/>
      </w:pPr>
      <w:r>
        <w:t xml:space="preserve">        }</w:t>
      </w:r>
    </w:p>
    <w:p w14:paraId="07B222CA" w14:textId="77777777" w:rsidR="00C63489" w:rsidRDefault="00C63489" w:rsidP="00C63489">
      <w:pPr>
        <w:pStyle w:val="PCode"/>
      </w:pPr>
      <w:r>
        <w:t xml:space="preserve">        return valeurRetour;</w:t>
      </w:r>
    </w:p>
    <w:p w14:paraId="57ED527C" w14:textId="77777777" w:rsidR="00C63489" w:rsidRDefault="00C63489" w:rsidP="00C63489">
      <w:pPr>
        <w:pStyle w:val="PCode"/>
      </w:pPr>
      <w:r>
        <w:t xml:space="preserve">    }</w:t>
      </w:r>
    </w:p>
    <w:p w14:paraId="4682343E" w14:textId="77777777" w:rsidR="00C63489" w:rsidRDefault="00C63489" w:rsidP="00C63489">
      <w:pPr>
        <w:pStyle w:val="PCode"/>
      </w:pPr>
    </w:p>
    <w:p w14:paraId="0C1AF629" w14:textId="77777777" w:rsidR="00C63489" w:rsidRDefault="00C63489" w:rsidP="00C63489">
      <w:pPr>
        <w:pStyle w:val="PCode"/>
      </w:pPr>
      <w:r>
        <w:t xml:space="preserve">    public String apiDeleteFavoris(HttpServletRequest request, HttpServletResponse response) throws ServletException, IOException {</w:t>
      </w:r>
    </w:p>
    <w:p w14:paraId="016228E3" w14:textId="77777777" w:rsidR="00C63489" w:rsidRDefault="00C63489" w:rsidP="00C63489">
      <w:pPr>
        <w:pStyle w:val="PCode"/>
      </w:pPr>
    </w:p>
    <w:p w14:paraId="2DC74377" w14:textId="77777777" w:rsidR="00C63489" w:rsidRDefault="00C63489" w:rsidP="00C63489">
      <w:pPr>
        <w:pStyle w:val="PCode"/>
      </w:pPr>
      <w:r>
        <w:t xml:space="preserve">        String valeurRetour = "";</w:t>
      </w:r>
    </w:p>
    <w:p w14:paraId="5073EC25" w14:textId="77777777" w:rsidR="00C63489" w:rsidRDefault="00C63489" w:rsidP="00C63489">
      <w:pPr>
        <w:pStyle w:val="PCode"/>
      </w:pPr>
    </w:p>
    <w:p w14:paraId="0A372A76" w14:textId="77777777" w:rsidR="00C63489" w:rsidRDefault="00C63489" w:rsidP="00C63489">
      <w:pPr>
        <w:pStyle w:val="PCode"/>
      </w:pPr>
      <w:r>
        <w:t xml:space="preserve">        String FKM = request.getParameter("FKM");</w:t>
      </w:r>
    </w:p>
    <w:p w14:paraId="0164B8F4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FKU = request.getParameter("FKU");</w:t>
      </w:r>
    </w:p>
    <w:p w14:paraId="10181214" w14:textId="77777777" w:rsidR="00C63489" w:rsidRPr="00C25E65" w:rsidRDefault="00C63489" w:rsidP="00C63489">
      <w:pPr>
        <w:pStyle w:val="PCode"/>
        <w:rPr>
          <w:lang w:val="en-US"/>
        </w:rPr>
      </w:pPr>
    </w:p>
    <w:p w14:paraId="067A4DE8" w14:textId="77777777" w:rsidR="00C63489" w:rsidRPr="009D73D1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r w:rsidRPr="009D73D1">
        <w:rPr>
          <w:lang w:val="en-US"/>
        </w:rPr>
        <w:t>String code = sendCUD("http://desousar.emf-informatique.ch/javaRestFull2/webresources/manga/deleteFavoris", "DELETE", new HashMap&lt;String, String&gt;() {</w:t>
      </w:r>
    </w:p>
    <w:p w14:paraId="1D0B6495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{</w:t>
      </w:r>
    </w:p>
    <w:p w14:paraId="591E792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put("FKM", FKM);</w:t>
      </w:r>
    </w:p>
    <w:p w14:paraId="011B17F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put("FKU", FKU);</w:t>
      </w:r>
    </w:p>
    <w:p w14:paraId="0773167B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       </w:t>
      </w:r>
      <w:r>
        <w:t>}</w:t>
      </w:r>
    </w:p>
    <w:p w14:paraId="6532258E" w14:textId="77777777" w:rsidR="00C63489" w:rsidRDefault="00C63489" w:rsidP="00C63489">
      <w:pPr>
        <w:pStyle w:val="PCode"/>
      </w:pPr>
      <w:r>
        <w:t xml:space="preserve">        });</w:t>
      </w:r>
    </w:p>
    <w:p w14:paraId="4FD798C1" w14:textId="77777777" w:rsidR="00C63489" w:rsidRDefault="00C63489" w:rsidP="00C63489">
      <w:pPr>
        <w:pStyle w:val="PCode"/>
      </w:pPr>
    </w:p>
    <w:p w14:paraId="1D0C164E" w14:textId="77777777" w:rsidR="00C63489" w:rsidRDefault="00C63489" w:rsidP="00C63489">
      <w:pPr>
        <w:pStyle w:val="PCode"/>
      </w:pPr>
      <w:r>
        <w:t xml:space="preserve">        boolean status = Boolean.parseBoolean(code.trim());</w:t>
      </w:r>
    </w:p>
    <w:p w14:paraId="73C08147" w14:textId="77777777" w:rsidR="00C63489" w:rsidRDefault="00C63489" w:rsidP="00C63489">
      <w:pPr>
        <w:pStyle w:val="PCode"/>
      </w:pPr>
    </w:p>
    <w:p w14:paraId="3B2C83EB" w14:textId="77777777" w:rsidR="00C63489" w:rsidRDefault="00C63489" w:rsidP="00C63489">
      <w:pPr>
        <w:pStyle w:val="PCode"/>
      </w:pPr>
      <w:r>
        <w:t xml:space="preserve">        if (status) {</w:t>
      </w:r>
    </w:p>
    <w:p w14:paraId="35CDA36A" w14:textId="77777777" w:rsidR="00C63489" w:rsidRDefault="00C63489" w:rsidP="00C63489">
      <w:pPr>
        <w:pStyle w:val="PCode"/>
      </w:pPr>
    </w:p>
    <w:p w14:paraId="2D02F991" w14:textId="77777777" w:rsidR="00C63489" w:rsidRDefault="00C63489" w:rsidP="00C63489">
      <w:pPr>
        <w:pStyle w:val="PCode"/>
      </w:pPr>
      <w:r>
        <w:t xml:space="preserve">            valeurRetour = "Favoris supprime avec succes";</w:t>
      </w:r>
    </w:p>
    <w:p w14:paraId="662D0445" w14:textId="77777777" w:rsidR="00C63489" w:rsidRDefault="00C63489" w:rsidP="00C63489">
      <w:pPr>
        <w:pStyle w:val="PCode"/>
      </w:pPr>
    </w:p>
    <w:p w14:paraId="6809A7AD" w14:textId="77777777" w:rsidR="00C63489" w:rsidRDefault="00C63489" w:rsidP="00C63489">
      <w:pPr>
        <w:pStyle w:val="PCode"/>
      </w:pPr>
      <w:r>
        <w:t xml:space="preserve">        } else {</w:t>
      </w:r>
    </w:p>
    <w:p w14:paraId="5572852B" w14:textId="77777777" w:rsidR="00C63489" w:rsidRDefault="00C63489" w:rsidP="00C63489">
      <w:pPr>
        <w:pStyle w:val="PCode"/>
      </w:pPr>
    </w:p>
    <w:p w14:paraId="256B9CFD" w14:textId="77777777" w:rsidR="00C63489" w:rsidRDefault="00C63489" w:rsidP="00C63489">
      <w:pPr>
        <w:pStyle w:val="PCode"/>
      </w:pPr>
      <w:r>
        <w:t xml:space="preserve">            valeurRetour = "Erreur de suppression";</w:t>
      </w:r>
    </w:p>
    <w:p w14:paraId="2C724BA3" w14:textId="77777777" w:rsidR="00C63489" w:rsidRDefault="00C63489" w:rsidP="00C63489">
      <w:pPr>
        <w:pStyle w:val="PCode"/>
      </w:pPr>
    </w:p>
    <w:p w14:paraId="37CC68C2" w14:textId="77777777" w:rsidR="00C63489" w:rsidRDefault="00C63489" w:rsidP="00C63489">
      <w:pPr>
        <w:pStyle w:val="PCode"/>
      </w:pPr>
      <w:r>
        <w:t xml:space="preserve">        }</w:t>
      </w:r>
    </w:p>
    <w:p w14:paraId="37DBAB53" w14:textId="77777777" w:rsidR="00C63489" w:rsidRDefault="00C63489" w:rsidP="00C63489">
      <w:pPr>
        <w:pStyle w:val="PCode"/>
      </w:pPr>
      <w:r>
        <w:t xml:space="preserve">        return valeurRetour;</w:t>
      </w:r>
    </w:p>
    <w:p w14:paraId="0148689F" w14:textId="77777777" w:rsidR="00C63489" w:rsidRDefault="00C63489" w:rsidP="00C63489">
      <w:pPr>
        <w:pStyle w:val="PCode"/>
      </w:pPr>
      <w:r>
        <w:t xml:space="preserve">    }</w:t>
      </w:r>
    </w:p>
    <w:p w14:paraId="51E24A97" w14:textId="77777777" w:rsidR="00C63489" w:rsidRDefault="00C63489" w:rsidP="00C63489">
      <w:pPr>
        <w:pStyle w:val="PCode"/>
      </w:pPr>
    </w:p>
    <w:p w14:paraId="715470D9" w14:textId="77777777" w:rsidR="00C63489" w:rsidRDefault="00C63489" w:rsidP="00C63489">
      <w:pPr>
        <w:pStyle w:val="PCode"/>
      </w:pPr>
      <w:r>
        <w:t xml:space="preserve">    /**</w:t>
      </w:r>
    </w:p>
    <w:p w14:paraId="4F7A330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lastRenderedPageBreak/>
        <w:t xml:space="preserve">     * Returns a short description of the servlet.</w:t>
      </w:r>
    </w:p>
    <w:p w14:paraId="1E03CF7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*</w:t>
      </w:r>
    </w:p>
    <w:p w14:paraId="1339AAE5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* @return a String containing servlet description</w:t>
      </w:r>
    </w:p>
    <w:p w14:paraId="265DD74E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*/</w:t>
      </w:r>
    </w:p>
    <w:p w14:paraId="79198314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@Override</w:t>
      </w:r>
    </w:p>
    <w:p w14:paraId="62C69BD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public String getServletInfo() {</w:t>
      </w:r>
    </w:p>
    <w:p w14:paraId="7856420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return "Short description";</w:t>
      </w:r>
    </w:p>
    <w:p w14:paraId="202FF118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</w:t>
      </w:r>
      <w:r>
        <w:t>}// &lt;/editor-fold&gt;</w:t>
      </w:r>
    </w:p>
    <w:p w14:paraId="6A40E495" w14:textId="77777777" w:rsidR="00C63489" w:rsidRDefault="00C63489" w:rsidP="00C63489">
      <w:pPr>
        <w:pStyle w:val="PCode"/>
      </w:pPr>
    </w:p>
    <w:p w14:paraId="568E112D" w14:textId="77777777" w:rsidR="00C63489" w:rsidRDefault="00C63489" w:rsidP="00C63489">
      <w:pPr>
        <w:pStyle w:val="PCode"/>
      </w:pPr>
      <w:r>
        <w:t xml:space="preserve">    HttpSession session;</w:t>
      </w:r>
    </w:p>
    <w:p w14:paraId="2335DE84" w14:textId="77777777" w:rsidR="00C63489" w:rsidRDefault="00C63489" w:rsidP="00C63489">
      <w:pPr>
        <w:pStyle w:val="PCode"/>
      </w:pPr>
      <w:r>
        <w:t xml:space="preserve">    </w:t>
      </w:r>
    </w:p>
    <w:p w14:paraId="72B46FE4" w14:textId="64A62865" w:rsidR="003B523D" w:rsidRPr="00714808" w:rsidRDefault="00C63489" w:rsidP="00C63489">
      <w:pPr>
        <w:pStyle w:val="PCode"/>
      </w:pPr>
      <w:r>
        <w:t>}</w:t>
      </w:r>
    </w:p>
    <w:p w14:paraId="6D4097E2" w14:textId="6A68AC18" w:rsidR="00AF30B8" w:rsidRDefault="00AF30B8" w:rsidP="00AF30B8">
      <w:pPr>
        <w:pStyle w:val="Titre1"/>
        <w:rPr>
          <w:noProof/>
        </w:rPr>
      </w:pPr>
      <w:bookmarkStart w:id="30" w:name="_Toc138433064"/>
      <w:r>
        <w:rPr>
          <w:noProof/>
        </w:rPr>
        <w:t>Implémentation des aplications Service Rest1 et Service Rest2</w:t>
      </w:r>
      <w:bookmarkEnd w:id="30"/>
    </w:p>
    <w:p w14:paraId="4C9F09FB" w14:textId="64E5325A" w:rsidR="009247D8" w:rsidRDefault="009247D8" w:rsidP="009247D8">
      <w:pPr>
        <w:pStyle w:val="Titre2"/>
      </w:pPr>
      <w:bookmarkStart w:id="31" w:name="_Toc138433065"/>
      <w:r>
        <w:t>Service Rest 1</w:t>
      </w:r>
      <w:bookmarkEnd w:id="31"/>
    </w:p>
    <w:p w14:paraId="47C9803C" w14:textId="3F7DABF5" w:rsidR="009247D8" w:rsidRDefault="009247D8" w:rsidP="009247D8">
      <w:pPr>
        <w:pStyle w:val="Titre3"/>
      </w:pPr>
      <w:bookmarkStart w:id="32" w:name="_Toc138433066"/>
      <w:r>
        <w:t>Rest</w:t>
      </w:r>
      <w:bookmarkEnd w:id="32"/>
    </w:p>
    <w:p w14:paraId="51D481FC" w14:textId="77777777" w:rsidR="009247D8" w:rsidRDefault="009247D8" w:rsidP="009247D8">
      <w:pPr>
        <w:pStyle w:val="PCode"/>
      </w:pPr>
      <w:r>
        <w:t>/*</w:t>
      </w:r>
    </w:p>
    <w:p w14:paraId="608B789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nbfs://nbhost/SystemFileSystem/Templates/Licenses/license-default.txt to change this license</w:t>
      </w:r>
    </w:p>
    <w:p w14:paraId="619DFC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nbfs://nbhost/SystemFileSystem/Templates/WebServices/GenericResource.java to edit this template</w:t>
      </w:r>
    </w:p>
    <w:p w14:paraId="04F5CE3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64F572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package rest;</w:t>
      </w:r>
    </w:p>
    <w:p w14:paraId="373CDDAB" w14:textId="77777777" w:rsidR="009247D8" w:rsidRPr="005577D0" w:rsidRDefault="009247D8" w:rsidP="009247D8">
      <w:pPr>
        <w:pStyle w:val="PCode"/>
        <w:rPr>
          <w:lang w:val="en-US"/>
        </w:rPr>
      </w:pPr>
    </w:p>
    <w:p w14:paraId="3510B0E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import com.google.gson.Gson;</w:t>
      </w:r>
    </w:p>
    <w:p w14:paraId="5C5F683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import java.util.HashMap;</w:t>
      </w:r>
    </w:p>
    <w:p w14:paraId="532D8E5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import javax.ws.rs.core.Context;</w:t>
      </w:r>
    </w:p>
    <w:p w14:paraId="15BBB98B" w14:textId="77777777" w:rsidR="009247D8" w:rsidRDefault="009247D8" w:rsidP="009247D8">
      <w:pPr>
        <w:pStyle w:val="PCode"/>
      </w:pPr>
      <w:r>
        <w:t>import javax.ws.rs.core.UriInfo;</w:t>
      </w:r>
    </w:p>
    <w:p w14:paraId="5DC9B39B" w14:textId="77777777" w:rsidR="009247D8" w:rsidRDefault="009247D8" w:rsidP="009247D8">
      <w:pPr>
        <w:pStyle w:val="PCode"/>
      </w:pPr>
      <w:r>
        <w:t>import javax.ws.rs.Consumes;</w:t>
      </w:r>
    </w:p>
    <w:p w14:paraId="1DFC1E4C" w14:textId="77777777" w:rsidR="009247D8" w:rsidRDefault="009247D8" w:rsidP="009247D8">
      <w:pPr>
        <w:pStyle w:val="PCode"/>
      </w:pPr>
      <w:r>
        <w:t>import javax.ws.rs.Produces;</w:t>
      </w:r>
    </w:p>
    <w:p w14:paraId="6C230D0B" w14:textId="77777777" w:rsidR="009247D8" w:rsidRDefault="009247D8" w:rsidP="009247D8">
      <w:pPr>
        <w:pStyle w:val="PCode"/>
      </w:pPr>
      <w:r>
        <w:t>import javax.ws.rs.GET;</w:t>
      </w:r>
    </w:p>
    <w:p w14:paraId="17B84B1F" w14:textId="77777777" w:rsidR="009247D8" w:rsidRDefault="009247D8" w:rsidP="009247D8">
      <w:pPr>
        <w:pStyle w:val="PCode"/>
      </w:pPr>
      <w:r>
        <w:t>import javax.ws.rs.Path;</w:t>
      </w:r>
    </w:p>
    <w:p w14:paraId="14269BF0" w14:textId="77777777" w:rsidR="009247D8" w:rsidRDefault="009247D8" w:rsidP="009247D8">
      <w:pPr>
        <w:pStyle w:val="PCode"/>
      </w:pPr>
      <w:r>
        <w:t>import javax.ws.rs.PUT;</w:t>
      </w:r>
    </w:p>
    <w:p w14:paraId="2838F817" w14:textId="77777777" w:rsidR="009247D8" w:rsidRDefault="009247D8" w:rsidP="009247D8">
      <w:pPr>
        <w:pStyle w:val="PCode"/>
      </w:pPr>
      <w:r>
        <w:t>import javax.ws.rs.QueryParam;</w:t>
      </w:r>
    </w:p>
    <w:p w14:paraId="2C926326" w14:textId="77777777" w:rsidR="009247D8" w:rsidRDefault="009247D8" w:rsidP="009247D8">
      <w:pPr>
        <w:pStyle w:val="PCode"/>
      </w:pPr>
      <w:r>
        <w:t>import javax.ws.rs.core.MediaType;</w:t>
      </w:r>
    </w:p>
    <w:p w14:paraId="06F265A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import worker.Wrk;</w:t>
      </w:r>
    </w:p>
    <w:p w14:paraId="1C3257AA" w14:textId="77777777" w:rsidR="009247D8" w:rsidRPr="005577D0" w:rsidRDefault="009247D8" w:rsidP="009247D8">
      <w:pPr>
        <w:pStyle w:val="PCode"/>
        <w:rPr>
          <w:lang w:val="en-US"/>
        </w:rPr>
      </w:pPr>
    </w:p>
    <w:p w14:paraId="5259DD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/**</w:t>
      </w:r>
    </w:p>
    <w:p w14:paraId="5C9C725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REST Web Service</w:t>
      </w:r>
    </w:p>
    <w:p w14:paraId="78DBC69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</w:t>
      </w:r>
    </w:p>
    <w:p w14:paraId="225EEEF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@author desousar</w:t>
      </w:r>
    </w:p>
    <w:p w14:paraId="2F025EA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08F6469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@Path("user")</w:t>
      </w:r>
    </w:p>
    <w:p w14:paraId="6AFE2C5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public class Rest {</w:t>
      </w:r>
    </w:p>
    <w:p w14:paraId="33F74B76" w14:textId="77777777" w:rsidR="009247D8" w:rsidRPr="005577D0" w:rsidRDefault="009247D8" w:rsidP="009247D8">
      <w:pPr>
        <w:pStyle w:val="PCode"/>
        <w:rPr>
          <w:lang w:val="en-US"/>
        </w:rPr>
      </w:pPr>
    </w:p>
    <w:p w14:paraId="3116C98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@Context</w:t>
      </w:r>
    </w:p>
    <w:p w14:paraId="523D39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UriInfo context;</w:t>
      </w:r>
    </w:p>
    <w:p w14:paraId="11CCE85E" w14:textId="77777777" w:rsidR="009247D8" w:rsidRPr="005577D0" w:rsidRDefault="009247D8" w:rsidP="009247D8">
      <w:pPr>
        <w:pStyle w:val="PCode"/>
        <w:rPr>
          <w:lang w:val="en-US"/>
        </w:rPr>
      </w:pPr>
    </w:p>
    <w:p w14:paraId="7CFB0F0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Wrk wrk;</w:t>
      </w:r>
    </w:p>
    <w:p w14:paraId="467B5D53" w14:textId="77777777" w:rsidR="009247D8" w:rsidRPr="005577D0" w:rsidRDefault="009247D8" w:rsidP="009247D8">
      <w:pPr>
        <w:pStyle w:val="PCode"/>
        <w:rPr>
          <w:lang w:val="en-US"/>
        </w:rPr>
      </w:pPr>
    </w:p>
    <w:p w14:paraId="05B8096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004D7C8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Creates a new instance of Rest</w:t>
      </w:r>
    </w:p>
    <w:p w14:paraId="37AE0A4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2ACDF09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Rest() {</w:t>
      </w:r>
    </w:p>
    <w:p w14:paraId="3994613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wrk = new Wrk();</w:t>
      </w:r>
    </w:p>
    <w:p w14:paraId="0C62854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3AA09A4A" w14:textId="77777777" w:rsidR="009247D8" w:rsidRPr="005577D0" w:rsidRDefault="009247D8" w:rsidP="009247D8">
      <w:pPr>
        <w:pStyle w:val="PCode"/>
        <w:rPr>
          <w:lang w:val="en-US"/>
        </w:rPr>
      </w:pPr>
    </w:p>
    <w:p w14:paraId="3E4BCF0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7D51A6E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Retrieves representation of an instance of rest.Rest</w:t>
      </w:r>
    </w:p>
    <w:p w14:paraId="407C5BE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</w:t>
      </w:r>
    </w:p>
    <w:p w14:paraId="7DDDCC0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@return an instance of java.lang.String</w:t>
      </w:r>
    </w:p>
    <w:p w14:paraId="40E9546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lastRenderedPageBreak/>
        <w:t xml:space="preserve">     */</w:t>
      </w:r>
    </w:p>
    <w:p w14:paraId="5258CDD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33DC73D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@Produces(MediaType.APPLICATION_XML)</w:t>
      </w:r>
    </w:p>
    <w:p w14:paraId="2B54B9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getXml() {</w:t>
      </w:r>
    </w:p>
    <w:p w14:paraId="6C56842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//TODO return proper representation object</w:t>
      </w:r>
    </w:p>
    <w:p w14:paraId="4E18FF0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throw new UnsupportedOperationException();</w:t>
      </w:r>
    </w:p>
    <w:p w14:paraId="2FFC52D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7E02A46B" w14:textId="77777777" w:rsidR="009247D8" w:rsidRPr="005577D0" w:rsidRDefault="009247D8" w:rsidP="009247D8">
      <w:pPr>
        <w:pStyle w:val="PCode"/>
        <w:rPr>
          <w:lang w:val="en-US"/>
        </w:rPr>
      </w:pPr>
    </w:p>
    <w:p w14:paraId="466AA46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043266F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PUT method for updating or creating an instance of Rest</w:t>
      </w:r>
    </w:p>
    <w:p w14:paraId="1CA550F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</w:t>
      </w:r>
    </w:p>
    <w:p w14:paraId="0D1F42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@param content representation for the resource</w:t>
      </w:r>
    </w:p>
    <w:p w14:paraId="034FF29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2D19C7C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@PUT</w:t>
      </w:r>
    </w:p>
    <w:p w14:paraId="5112A12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@Consumes(MediaType.APPLICATION_XML)</w:t>
      </w:r>
    </w:p>
    <w:p w14:paraId="52BCF69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void putXml(String content) {</w:t>
      </w:r>
    </w:p>
    <w:p w14:paraId="364CB2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377377C7" w14:textId="77777777" w:rsidR="009247D8" w:rsidRPr="005577D0" w:rsidRDefault="009247D8" w:rsidP="009247D8">
      <w:pPr>
        <w:pStyle w:val="PCode"/>
        <w:rPr>
          <w:lang w:val="en-US"/>
        </w:rPr>
      </w:pPr>
    </w:p>
    <w:p w14:paraId="63C6CDF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5CD8007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@Path("getAuthor")</w:t>
      </w:r>
    </w:p>
    <w:p w14:paraId="6597254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@Produces(javax.ws.rs.core.MediaType.TEXT_PLAIN)</w:t>
      </w:r>
    </w:p>
    <w:p w14:paraId="727F0B2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getAuthor() {</w:t>
      </w:r>
    </w:p>
    <w:p w14:paraId="0EDB037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String test = "";</w:t>
      </w:r>
    </w:p>
    <w:p w14:paraId="032116F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System.out.println("test" + test);</w:t>
      </w:r>
    </w:p>
    <w:p w14:paraId="277BE68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" Malcolm Gfeller";</w:t>
      </w:r>
    </w:p>
    <w:p w14:paraId="574814E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03579BF2" w14:textId="77777777" w:rsidR="009247D8" w:rsidRPr="005577D0" w:rsidRDefault="009247D8" w:rsidP="009247D8">
      <w:pPr>
        <w:pStyle w:val="PCode"/>
        <w:rPr>
          <w:lang w:val="en-US"/>
        </w:rPr>
      </w:pPr>
    </w:p>
    <w:p w14:paraId="5306503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343FCB0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@Path("getUser")</w:t>
      </w:r>
    </w:p>
    <w:p w14:paraId="0E5DD5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@Produces(MediaType.APPLICATION_JSON)</w:t>
      </w:r>
    </w:p>
    <w:p w14:paraId="40C3C61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getUser(@QueryParam("PK") int pk) {</w:t>
      </w:r>
    </w:p>
    <w:p w14:paraId="319437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Gson gson = new Gson();</w:t>
      </w:r>
    </w:p>
    <w:p w14:paraId="1E28CC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String json;</w:t>
      </w:r>
    </w:p>
    <w:p w14:paraId="1E337C3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try {</w:t>
      </w:r>
    </w:p>
    <w:p w14:paraId="38324C8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json = gson.toJson(wrk.getUser(pk));</w:t>
      </w:r>
    </w:p>
    <w:p w14:paraId="7CAF00D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(Exception e) {</w:t>
      </w:r>
    </w:p>
    <w:p w14:paraId="60BFB5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json = gson.toJson("error");</w:t>
      </w:r>
    </w:p>
    <w:p w14:paraId="35ADA1B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6122683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json;</w:t>
      </w:r>
    </w:p>
    <w:p w14:paraId="0005B5D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761CDB9A" w14:textId="77777777" w:rsidR="009247D8" w:rsidRPr="005577D0" w:rsidRDefault="009247D8" w:rsidP="009247D8">
      <w:pPr>
        <w:pStyle w:val="PCode"/>
        <w:rPr>
          <w:lang w:val="en-US"/>
        </w:rPr>
      </w:pPr>
    </w:p>
    <w:p w14:paraId="4C21AA7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42967B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@Path("login")</w:t>
      </w:r>
    </w:p>
    <w:p w14:paraId="221305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@Produces(MediaType.APPLICATION_JSON)</w:t>
      </w:r>
    </w:p>
    <w:p w14:paraId="4EB654F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login(@QueryParam("username") String username, @QueryParam("password") String password) {</w:t>
      </w:r>
    </w:p>
    <w:p w14:paraId="43E7326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Gson gson = new Gson();</w:t>
      </w:r>
    </w:p>
    <w:p w14:paraId="1785274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HashMap&lt;String, String&gt; result = new HashMap&lt;&gt;();</w:t>
      </w:r>
    </w:p>
    <w:p w14:paraId="6A40BF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try {</w:t>
      </w:r>
    </w:p>
    <w:p w14:paraId="510A589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boolean isValid = wrk.checkLogin(username, password);</w:t>
      </w:r>
    </w:p>
    <w:p w14:paraId="14F45E4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if (isValid) {</w:t>
      </w:r>
    </w:p>
    <w:p w14:paraId="7DD1E56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result.put("status", "success");</w:t>
      </w:r>
    </w:p>
    <w:p w14:paraId="785B1DF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else {</w:t>
      </w:r>
    </w:p>
    <w:p w14:paraId="5A99CD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result.put("status", "fail");</w:t>
      </w:r>
    </w:p>
    <w:p w14:paraId="595D0FD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23699C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(Exception e) {</w:t>
      </w:r>
    </w:p>
    <w:p w14:paraId="63B74BB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result.put("status", "error");</w:t>
      </w:r>
    </w:p>
    <w:p w14:paraId="09E0FAE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result.put("message", e.getMessage());</w:t>
      </w:r>
    </w:p>
    <w:p w14:paraId="1705818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4947C2B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gson.toJson(result);</w:t>
      </w:r>
    </w:p>
    <w:p w14:paraId="61057457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</w:t>
      </w:r>
      <w:r>
        <w:t>}</w:t>
      </w:r>
    </w:p>
    <w:p w14:paraId="294D1E99" w14:textId="77777777" w:rsidR="009247D8" w:rsidRDefault="009247D8" w:rsidP="009247D8">
      <w:pPr>
        <w:pStyle w:val="PCode"/>
      </w:pPr>
    </w:p>
    <w:p w14:paraId="533AB443" w14:textId="0E9BAA21" w:rsidR="009247D8" w:rsidRDefault="009247D8" w:rsidP="009247D8">
      <w:pPr>
        <w:pStyle w:val="PCode"/>
      </w:pPr>
      <w:r>
        <w:t>}</w:t>
      </w:r>
    </w:p>
    <w:p w14:paraId="591AC028" w14:textId="0C457ED3" w:rsidR="00CE1B7C" w:rsidRDefault="00CE1B7C" w:rsidP="00CE1B7C">
      <w:r>
        <w:br w:type="page"/>
      </w:r>
    </w:p>
    <w:p w14:paraId="6DCCC4E0" w14:textId="0E225B84" w:rsidR="009247D8" w:rsidRDefault="009247D8" w:rsidP="009247D8">
      <w:pPr>
        <w:pStyle w:val="Titre3"/>
      </w:pPr>
      <w:bookmarkStart w:id="33" w:name="_Toc138433067"/>
      <w:r>
        <w:lastRenderedPageBreak/>
        <w:t>Wrk</w:t>
      </w:r>
      <w:bookmarkEnd w:id="33"/>
    </w:p>
    <w:p w14:paraId="07288AB9" w14:textId="77777777" w:rsidR="009247D8" w:rsidRDefault="009247D8" w:rsidP="009247D8">
      <w:pPr>
        <w:pStyle w:val="PCode"/>
      </w:pPr>
      <w:r>
        <w:t>/*</w:t>
      </w:r>
    </w:p>
    <w:p w14:paraId="395EA29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nbfs://nbhost/SystemFileSystem/Templates/Licenses/license-default.txt to change this license</w:t>
      </w:r>
    </w:p>
    <w:p w14:paraId="7E913ED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nbfs://nbhost/SystemFileSystem/Templates/Classes/Class.java to edit this template</w:t>
      </w:r>
    </w:p>
    <w:p w14:paraId="2524CE3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1007130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package worker;</w:t>
      </w:r>
    </w:p>
    <w:p w14:paraId="7A71DC97" w14:textId="77777777" w:rsidR="009247D8" w:rsidRPr="005577D0" w:rsidRDefault="009247D8" w:rsidP="009247D8">
      <w:pPr>
        <w:pStyle w:val="PCode"/>
        <w:rPr>
          <w:lang w:val="en-US"/>
        </w:rPr>
      </w:pPr>
    </w:p>
    <w:p w14:paraId="7D28800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import com.google.common.hash.Hashing;</w:t>
      </w:r>
    </w:p>
    <w:p w14:paraId="15C420B4" w14:textId="77777777" w:rsidR="009247D8" w:rsidRDefault="009247D8" w:rsidP="009247D8">
      <w:pPr>
        <w:pStyle w:val="PCode"/>
      </w:pPr>
      <w:r>
        <w:t>import java.nio.charset.StandardCharsets;</w:t>
      </w:r>
    </w:p>
    <w:p w14:paraId="202747A0" w14:textId="77777777" w:rsidR="009247D8" w:rsidRDefault="009247D8" w:rsidP="009247D8">
      <w:pPr>
        <w:pStyle w:val="PCode"/>
      </w:pPr>
      <w:r>
        <w:t>import java.sql.Connection;</w:t>
      </w:r>
    </w:p>
    <w:p w14:paraId="1DF37B60" w14:textId="77777777" w:rsidR="009247D8" w:rsidRDefault="009247D8" w:rsidP="009247D8">
      <w:pPr>
        <w:pStyle w:val="PCode"/>
      </w:pPr>
      <w:r>
        <w:t>import java.sql.DriverManager;</w:t>
      </w:r>
    </w:p>
    <w:p w14:paraId="20D0D8D6" w14:textId="77777777" w:rsidR="009247D8" w:rsidRDefault="009247D8" w:rsidP="009247D8">
      <w:pPr>
        <w:pStyle w:val="PCode"/>
      </w:pPr>
      <w:r>
        <w:t>import java.sql.PreparedStatement;</w:t>
      </w:r>
    </w:p>
    <w:p w14:paraId="071B3DBF" w14:textId="77777777" w:rsidR="009247D8" w:rsidRDefault="009247D8" w:rsidP="009247D8">
      <w:pPr>
        <w:pStyle w:val="PCode"/>
      </w:pPr>
      <w:r>
        <w:t>import java.sql.ResultSet;</w:t>
      </w:r>
    </w:p>
    <w:p w14:paraId="3B1C7E1C" w14:textId="77777777" w:rsidR="009247D8" w:rsidRDefault="009247D8" w:rsidP="009247D8">
      <w:pPr>
        <w:pStyle w:val="PCode"/>
      </w:pPr>
      <w:r>
        <w:t>import java.sql.SQLException;</w:t>
      </w:r>
    </w:p>
    <w:p w14:paraId="4F1EDB14" w14:textId="77777777" w:rsidR="009247D8" w:rsidRDefault="009247D8" w:rsidP="009247D8">
      <w:pPr>
        <w:pStyle w:val="PCode"/>
      </w:pPr>
      <w:r>
        <w:t>import java.util.ArrayList;</w:t>
      </w:r>
    </w:p>
    <w:p w14:paraId="6DC75F1C" w14:textId="77777777" w:rsidR="009247D8" w:rsidRDefault="009247D8" w:rsidP="009247D8">
      <w:pPr>
        <w:pStyle w:val="PCode"/>
      </w:pPr>
      <w:r>
        <w:t>import java.util.logging.Level;</w:t>
      </w:r>
    </w:p>
    <w:p w14:paraId="1498B501" w14:textId="77777777" w:rsidR="009247D8" w:rsidRDefault="009247D8" w:rsidP="009247D8">
      <w:pPr>
        <w:pStyle w:val="PCode"/>
      </w:pPr>
      <w:r>
        <w:t>import java.util.logging.Logger;</w:t>
      </w:r>
    </w:p>
    <w:p w14:paraId="41649658" w14:textId="77777777" w:rsidR="009247D8" w:rsidRDefault="009247D8" w:rsidP="009247D8">
      <w:pPr>
        <w:pStyle w:val="PCode"/>
      </w:pPr>
    </w:p>
    <w:p w14:paraId="4AE8838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/**</w:t>
      </w:r>
    </w:p>
    <w:p w14:paraId="550B093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</w:t>
      </w:r>
    </w:p>
    <w:p w14:paraId="236E6DA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@author desousar</w:t>
      </w:r>
    </w:p>
    <w:p w14:paraId="5E70BF1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265F83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public class Wrk {</w:t>
      </w:r>
    </w:p>
    <w:p w14:paraId="394ACDFA" w14:textId="77777777" w:rsidR="009247D8" w:rsidRPr="005577D0" w:rsidRDefault="009247D8" w:rsidP="009247D8">
      <w:pPr>
        <w:pStyle w:val="PCode"/>
        <w:rPr>
          <w:lang w:val="en-US"/>
        </w:rPr>
      </w:pPr>
    </w:p>
    <w:p w14:paraId="05CCB2A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Connection jdbcConnection;</w:t>
      </w:r>
    </w:p>
    <w:p w14:paraId="18EEB1C6" w14:textId="77777777" w:rsidR="009247D8" w:rsidRPr="005577D0" w:rsidRDefault="009247D8" w:rsidP="009247D8">
      <w:pPr>
        <w:pStyle w:val="PCode"/>
        <w:rPr>
          <w:lang w:val="en-US"/>
        </w:rPr>
      </w:pPr>
    </w:p>
    <w:p w14:paraId="1826AB2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Wrk() {</w:t>
      </w:r>
    </w:p>
    <w:p w14:paraId="1E8005A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jdbcConnection = null;</w:t>
      </w:r>
    </w:p>
    <w:p w14:paraId="3065AA6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4746862F" w14:textId="77777777" w:rsidR="009247D8" w:rsidRPr="005577D0" w:rsidRDefault="009247D8" w:rsidP="009247D8">
      <w:pPr>
        <w:pStyle w:val="PCode"/>
        <w:rPr>
          <w:lang w:val="en-US"/>
        </w:rPr>
      </w:pPr>
    </w:p>
    <w:p w14:paraId="77969A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boolean dbConnect() {</w:t>
      </w:r>
    </w:p>
    <w:p w14:paraId="67AB7FE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boolean ok = false;</w:t>
      </w:r>
    </w:p>
    <w:p w14:paraId="39559BDA" w14:textId="77777777" w:rsidR="009247D8" w:rsidRPr="004F5E85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r w:rsidRPr="004F5E85">
        <w:rPr>
          <w:lang w:val="en-US"/>
        </w:rPr>
        <w:t>try {</w:t>
      </w:r>
    </w:p>
    <w:p w14:paraId="2448CE1E" w14:textId="77777777" w:rsidR="009247D8" w:rsidRPr="004F5E85" w:rsidRDefault="009247D8" w:rsidP="009247D8">
      <w:pPr>
        <w:pStyle w:val="PCode"/>
        <w:rPr>
          <w:lang w:val="en-US"/>
        </w:rPr>
      </w:pPr>
      <w:r w:rsidRPr="004F5E85">
        <w:rPr>
          <w:lang w:val="en-US"/>
        </w:rPr>
        <w:t xml:space="preserve">            if (jdbcConnection == null) {</w:t>
      </w:r>
    </w:p>
    <w:p w14:paraId="18181929" w14:textId="77777777" w:rsidR="009247D8" w:rsidRDefault="009247D8" w:rsidP="009247D8">
      <w:pPr>
        <w:pStyle w:val="PCode"/>
      </w:pPr>
      <w:r w:rsidRPr="004F5E85">
        <w:rPr>
          <w:lang w:val="en-US"/>
        </w:rPr>
        <w:t xml:space="preserve">                </w:t>
      </w:r>
      <w:r>
        <w:t>//On spécifie que notre driver est JDBC</w:t>
      </w:r>
    </w:p>
    <w:p w14:paraId="6F89FF93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r w:rsidRPr="005577D0">
        <w:rPr>
          <w:lang w:val="en-US"/>
        </w:rPr>
        <w:t>Class.forName("com.mysql.jdbc.Driver");</w:t>
      </w:r>
    </w:p>
    <w:p w14:paraId="1C1EA7C3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</w:t>
      </w:r>
      <w:r>
        <w:t>//L'URL se compose de l'adresse de notre base de données, ainsi que</w:t>
      </w:r>
    </w:p>
    <w:p w14:paraId="5F1692F8" w14:textId="77777777" w:rsidR="009247D8" w:rsidRDefault="009247D8" w:rsidP="009247D8">
      <w:pPr>
        <w:pStyle w:val="PCode"/>
      </w:pPr>
      <w:r>
        <w:t xml:space="preserve">                //la base de données à utiliser.</w:t>
      </w:r>
    </w:p>
    <w:p w14:paraId="0011179A" w14:textId="77777777" w:rsidR="009247D8" w:rsidRDefault="009247D8" w:rsidP="009247D8">
      <w:pPr>
        <w:pStyle w:val="PCode"/>
      </w:pPr>
      <w:r>
        <w:t xml:space="preserve">                String url = "jdbc:mysql://gfellerm01.emf-informatique.ch:3306/gfellerm01_133-Projet-Utilisateurs?serverTimezone=CET";</w:t>
      </w:r>
    </w:p>
    <w:p w14:paraId="2AC32AD1" w14:textId="77777777" w:rsidR="009247D8" w:rsidRDefault="009247D8" w:rsidP="009247D8">
      <w:pPr>
        <w:pStyle w:val="PCode"/>
      </w:pPr>
      <w:r>
        <w:t xml:space="preserve">                //On essaie de se connecter à notre URL à partir d'un identifiant. </w:t>
      </w:r>
    </w:p>
    <w:p w14:paraId="1C4E4C6D" w14:textId="77777777" w:rsidR="009247D8" w:rsidRDefault="009247D8" w:rsidP="009247D8">
      <w:pPr>
        <w:pStyle w:val="PCode"/>
      </w:pPr>
      <w:r>
        <w:t xml:space="preserve">                //Ici, le nom d'utilisateur est "root", et il n'y a pas de mot de passe.</w:t>
      </w:r>
    </w:p>
    <w:p w14:paraId="02D6B111" w14:textId="77777777" w:rsidR="009247D8" w:rsidRDefault="009247D8" w:rsidP="009247D8">
      <w:pPr>
        <w:pStyle w:val="PCode"/>
      </w:pPr>
      <w:r>
        <w:t xml:space="preserve">                //Si la connexion est réussie, la méthode "getConnection" renverra "true".</w:t>
      </w:r>
    </w:p>
    <w:p w14:paraId="015386E3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r w:rsidRPr="005577D0">
        <w:rPr>
          <w:lang w:val="en-US"/>
        </w:rPr>
        <w:t>jdbcConnection = DriverManager.getConnection(url, "gfellerm01_133-Project", "Pa$$w0rdena");</w:t>
      </w:r>
    </w:p>
    <w:p w14:paraId="7C6A5E4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ok = true;</w:t>
      </w:r>
    </w:p>
    <w:p w14:paraId="17B0846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9D4921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(SQLException b) {</w:t>
      </w:r>
    </w:p>
    <w:p w14:paraId="1AF4CC4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Logger.getLogger(Wrk.class.getName()).log(Level.SEVERE, null, b);</w:t>
      </w:r>
    </w:p>
    <w:p w14:paraId="3C4C9BE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(ClassNotFoundException ex) {</w:t>
      </w:r>
    </w:p>
    <w:p w14:paraId="6206A36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Logger.getLogger(Wrk.class.getName()).log(Level.SEVERE, null, ex);</w:t>
      </w:r>
    </w:p>
    <w:p w14:paraId="33B83549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</w:t>
      </w:r>
      <w:r>
        <w:t>}</w:t>
      </w:r>
    </w:p>
    <w:p w14:paraId="3CE0FD33" w14:textId="77777777" w:rsidR="009247D8" w:rsidRDefault="009247D8" w:rsidP="009247D8">
      <w:pPr>
        <w:pStyle w:val="PCode"/>
      </w:pPr>
      <w:r>
        <w:t xml:space="preserve">        //Si la connexion s'est bien passée, on renvoie "true", sinon "false".</w:t>
      </w:r>
    </w:p>
    <w:p w14:paraId="1E5E528A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</w:t>
      </w:r>
      <w:r w:rsidRPr="005577D0">
        <w:rPr>
          <w:lang w:val="en-US"/>
        </w:rPr>
        <w:t>return ok;</w:t>
      </w:r>
    </w:p>
    <w:p w14:paraId="239136C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14EF1E14" w14:textId="77777777" w:rsidR="009247D8" w:rsidRPr="005577D0" w:rsidRDefault="009247D8" w:rsidP="009247D8">
      <w:pPr>
        <w:pStyle w:val="PCode"/>
        <w:rPr>
          <w:lang w:val="en-US"/>
        </w:rPr>
      </w:pPr>
    </w:p>
    <w:p w14:paraId="3461981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boolean dbDisconnect() {</w:t>
      </w:r>
    </w:p>
    <w:p w14:paraId="1F13A3DD" w14:textId="77777777" w:rsidR="009247D8" w:rsidRPr="00F17332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r w:rsidRPr="00F17332">
        <w:rPr>
          <w:lang w:val="en-US"/>
        </w:rPr>
        <w:t>boolean ok = false;</w:t>
      </w:r>
    </w:p>
    <w:p w14:paraId="4F820709" w14:textId="77777777" w:rsidR="009247D8" w:rsidRDefault="009247D8" w:rsidP="009247D8">
      <w:pPr>
        <w:pStyle w:val="PCode"/>
      </w:pPr>
      <w:r w:rsidRPr="00F17332">
        <w:rPr>
          <w:lang w:val="en-US"/>
        </w:rPr>
        <w:t xml:space="preserve">        </w:t>
      </w:r>
      <w:r>
        <w:t>// On vérifie si une connexion est toujours présente (donc pas nulle)</w:t>
      </w:r>
    </w:p>
    <w:p w14:paraId="4A54D57C" w14:textId="77777777" w:rsidR="009247D8" w:rsidRDefault="009247D8" w:rsidP="009247D8">
      <w:pPr>
        <w:pStyle w:val="PCode"/>
      </w:pPr>
      <w:r>
        <w:t xml:space="preserve">        if (jdbcConnection != null) {</w:t>
      </w:r>
    </w:p>
    <w:p w14:paraId="338EE17F" w14:textId="77777777" w:rsidR="009247D8" w:rsidRDefault="009247D8" w:rsidP="009247D8">
      <w:pPr>
        <w:pStyle w:val="PCode"/>
      </w:pPr>
      <w:r>
        <w:t xml:space="preserve">            try {</w:t>
      </w:r>
    </w:p>
    <w:p w14:paraId="0B6D8AC0" w14:textId="77777777" w:rsidR="009247D8" w:rsidRDefault="009247D8" w:rsidP="009247D8">
      <w:pPr>
        <w:pStyle w:val="PCode"/>
      </w:pPr>
      <w:r>
        <w:t xml:space="preserve">                // On essaie de fermer la connexion, puis "vide" la variable.</w:t>
      </w:r>
    </w:p>
    <w:p w14:paraId="0470916A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r w:rsidRPr="005577D0">
        <w:rPr>
          <w:lang w:val="en-US"/>
        </w:rPr>
        <w:t>jdbcConnection.close();</w:t>
      </w:r>
    </w:p>
    <w:p w14:paraId="6D8742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lastRenderedPageBreak/>
        <w:t xml:space="preserve">                jdbcConnection = null;</w:t>
      </w:r>
    </w:p>
    <w:p w14:paraId="79160FB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ok = true;</w:t>
      </w:r>
    </w:p>
    <w:p w14:paraId="5E6689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(SQLException ex) {</w:t>
      </w:r>
    </w:p>
    <w:p w14:paraId="1EAEE98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Logger.getLogger(Wrk.class.getName()).log(Level.SEVERE, null, ex);</w:t>
      </w:r>
    </w:p>
    <w:p w14:paraId="3741B89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F5406F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059C512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ok;</w:t>
      </w:r>
    </w:p>
    <w:p w14:paraId="58E3199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1B58B0EF" w14:textId="77777777" w:rsidR="009247D8" w:rsidRPr="005577D0" w:rsidRDefault="009247D8" w:rsidP="009247D8">
      <w:pPr>
        <w:pStyle w:val="PCode"/>
        <w:rPr>
          <w:lang w:val="en-US"/>
        </w:rPr>
      </w:pPr>
    </w:p>
    <w:p w14:paraId="348891D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ArrayList&lt;String&gt; getUser(int PK) {</w:t>
      </w:r>
    </w:p>
    <w:p w14:paraId="764F0CB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ArrayList&lt;String&gt; lstUser = null;</w:t>
      </w:r>
    </w:p>
    <w:p w14:paraId="51A6AF4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boolean result = dbConnect();</w:t>
      </w:r>
    </w:p>
    <w:p w14:paraId="029E191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if (result) {</w:t>
      </w:r>
    </w:p>
    <w:p w14:paraId="063493D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System.out.println("connection ok");</w:t>
      </w:r>
    </w:p>
    <w:p w14:paraId="2A178F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PreparedStatement ps = null;</w:t>
      </w:r>
    </w:p>
    <w:p w14:paraId="64E217D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String user = "";</w:t>
      </w:r>
    </w:p>
    <w:p w14:paraId="50B8921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lstUser = new ArrayList&lt;String&gt;();</w:t>
      </w:r>
    </w:p>
    <w:p w14:paraId="53CA5B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try {</w:t>
      </w:r>
    </w:p>
    <w:p w14:paraId="151E2B2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ps = jdbcConnection.prepareStatement("SELECT * FROM t_user where PK_User = " + PK + ";");</w:t>
      </w:r>
    </w:p>
    <w:p w14:paraId="4169A91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ResultSet rs = ps.executeQuery();</w:t>
      </w:r>
    </w:p>
    <w:p w14:paraId="0D88CD3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while (rs.next()) {</w:t>
      </w:r>
    </w:p>
    <w:p w14:paraId="5435AC7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user = (String) rs.getString(1);</w:t>
      </w:r>
    </w:p>
    <w:p w14:paraId="2A264A3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user += "," + (String) rs.getString(2);</w:t>
      </w:r>
    </w:p>
    <w:p w14:paraId="19FAED6A" w14:textId="77777777" w:rsidR="009247D8" w:rsidRPr="005577D0" w:rsidRDefault="009247D8" w:rsidP="009247D8">
      <w:pPr>
        <w:pStyle w:val="PCode"/>
        <w:rPr>
          <w:lang w:val="en-US"/>
        </w:rPr>
      </w:pPr>
    </w:p>
    <w:p w14:paraId="4A72BA8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lstUser.add(user);</w:t>
      </w:r>
    </w:p>
    <w:p w14:paraId="2E6A774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}</w:t>
      </w:r>
    </w:p>
    <w:p w14:paraId="456FAFE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rs.close();</w:t>
      </w:r>
    </w:p>
    <w:p w14:paraId="68BBC5B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true;</w:t>
      </w:r>
    </w:p>
    <w:p w14:paraId="069E1D4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System.out.println("OK");</w:t>
      </w:r>
    </w:p>
    <w:p w14:paraId="7AD543E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(Exception ex) {</w:t>
      </w:r>
    </w:p>
    <w:p w14:paraId="629A76A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System.out.println(ex.getMessage());</w:t>
      </w:r>
    </w:p>
    <w:p w14:paraId="5AC6524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05508DA6" w14:textId="77777777" w:rsidR="009247D8" w:rsidRPr="005577D0" w:rsidRDefault="009247D8" w:rsidP="009247D8">
      <w:pPr>
        <w:pStyle w:val="PCode"/>
        <w:rPr>
          <w:lang w:val="en-US"/>
        </w:rPr>
      </w:pPr>
    </w:p>
    <w:p w14:paraId="7E56D0D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if (result) {</w:t>
      </w:r>
    </w:p>
    <w:p w14:paraId="63961F5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dbDisconnect();</w:t>
      </w:r>
    </w:p>
    <w:p w14:paraId="113D540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78CC667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548363E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lstUser;</w:t>
      </w:r>
    </w:p>
    <w:p w14:paraId="4F9C872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42FAEFFD" w14:textId="77777777" w:rsidR="009247D8" w:rsidRPr="005577D0" w:rsidRDefault="009247D8" w:rsidP="009247D8">
      <w:pPr>
        <w:pStyle w:val="PCode"/>
        <w:rPr>
          <w:lang w:val="en-US"/>
        </w:rPr>
      </w:pPr>
    </w:p>
    <w:p w14:paraId="2FD5958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boolean checkLogin(String username, String password) {</w:t>
      </w:r>
    </w:p>
    <w:p w14:paraId="2FD7177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boolean success = false;</w:t>
      </w:r>
    </w:p>
    <w:p w14:paraId="69AD0B5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boolean result = dbConnect();</w:t>
      </w:r>
    </w:p>
    <w:p w14:paraId="2E9A2A1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if (result) {</w:t>
      </w:r>
    </w:p>
    <w:p w14:paraId="6B4E2B8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try {</w:t>
      </w:r>
    </w:p>
    <w:p w14:paraId="30E9564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PreparedStatement ps = jdbcConnection.prepareStatement("SELECT * FROM t_user WHERE Username = ?");</w:t>
      </w:r>
    </w:p>
    <w:p w14:paraId="029EBE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ps.setString(1, username);</w:t>
      </w:r>
    </w:p>
    <w:p w14:paraId="1F05BC2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ResultSet rs = ps.executeQuery();</w:t>
      </w:r>
    </w:p>
    <w:p w14:paraId="3A0F0A3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while (rs.next()) {</w:t>
      </w:r>
    </w:p>
    <w:p w14:paraId="6E06E03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String hashedPassword = rs.getString("Password").toUpperCase();</w:t>
      </w:r>
    </w:p>
    <w:p w14:paraId="18D4F687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    </w:t>
      </w:r>
      <w:r>
        <w:t>// On calcule le hash SHA256 du mot de passe fourni par l'utilisateur</w:t>
      </w:r>
    </w:p>
    <w:p w14:paraId="3D024A6C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    </w:t>
      </w:r>
      <w:r w:rsidRPr="005577D0">
        <w:rPr>
          <w:lang w:val="en-US"/>
        </w:rPr>
        <w:t>String inputHash = Hashing.sha256().hashString(password, StandardCharsets.UTF_8).toString().toUpperCase();</w:t>
      </w:r>
    </w:p>
    <w:p w14:paraId="1BEDDF9D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    </w:t>
      </w:r>
      <w:r>
        <w:t>if (hashedPassword.equals(inputHash)) {</w:t>
      </w:r>
    </w:p>
    <w:p w14:paraId="0FA83D5D" w14:textId="77777777" w:rsidR="009247D8" w:rsidRDefault="009247D8" w:rsidP="009247D8">
      <w:pPr>
        <w:pStyle w:val="PCode"/>
      </w:pPr>
      <w:r>
        <w:t xml:space="preserve">                        // Si les mots de passe correspondent, la connexion est réussie</w:t>
      </w:r>
    </w:p>
    <w:p w14:paraId="4446DC85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        </w:t>
      </w:r>
      <w:r w:rsidRPr="005577D0">
        <w:rPr>
          <w:lang w:val="en-US"/>
        </w:rPr>
        <w:t>success = true;</w:t>
      </w:r>
    </w:p>
    <w:p w14:paraId="6D86BBF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}</w:t>
      </w:r>
    </w:p>
    <w:p w14:paraId="64E526C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}</w:t>
      </w:r>
    </w:p>
    <w:p w14:paraId="460C8D0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rs.close();</w:t>
      </w:r>
    </w:p>
    <w:p w14:paraId="6A8C553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(SQLException ex) {</w:t>
      </w:r>
    </w:p>
    <w:p w14:paraId="24ADCD8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Logger.getLogger(Wrk.class.getName()).log(Level.SEVERE, null, ex);</w:t>
      </w:r>
    </w:p>
    <w:p w14:paraId="3AB1ECB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finally {</w:t>
      </w:r>
    </w:p>
    <w:p w14:paraId="56D2DEF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dbDisconnect();</w:t>
      </w:r>
    </w:p>
    <w:p w14:paraId="72C0128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4D92ACD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lastRenderedPageBreak/>
        <w:t xml:space="preserve">        }</w:t>
      </w:r>
    </w:p>
    <w:p w14:paraId="0EFE779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success;</w:t>
      </w:r>
    </w:p>
    <w:p w14:paraId="533DFB59" w14:textId="77777777" w:rsidR="009247D8" w:rsidRPr="00392526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</w:t>
      </w:r>
      <w:r w:rsidRPr="00392526">
        <w:rPr>
          <w:lang w:val="en-US"/>
        </w:rPr>
        <w:t>}</w:t>
      </w:r>
    </w:p>
    <w:p w14:paraId="0BE060F9" w14:textId="77777777" w:rsidR="009247D8" w:rsidRPr="00392526" w:rsidRDefault="009247D8" w:rsidP="009247D8">
      <w:pPr>
        <w:pStyle w:val="PCode"/>
        <w:rPr>
          <w:lang w:val="en-US"/>
        </w:rPr>
      </w:pPr>
    </w:p>
    <w:p w14:paraId="571D7D04" w14:textId="1E8B3582" w:rsidR="009247D8" w:rsidRDefault="009247D8" w:rsidP="009247D8">
      <w:pPr>
        <w:pStyle w:val="PCode"/>
      </w:pPr>
      <w:r>
        <w:t>}</w:t>
      </w:r>
    </w:p>
    <w:p w14:paraId="1C42BDB8" w14:textId="49FDFC4D" w:rsidR="00FD6AC3" w:rsidRDefault="00FD6AC3" w:rsidP="005577D0">
      <w:pPr>
        <w:pStyle w:val="Titre2"/>
      </w:pPr>
      <w:bookmarkStart w:id="34" w:name="_Toc138433068"/>
      <w:r w:rsidRPr="005577D0">
        <w:t>Service</w:t>
      </w:r>
      <w:r>
        <w:t xml:space="preserve"> Rest 2</w:t>
      </w:r>
      <w:bookmarkEnd w:id="34"/>
    </w:p>
    <w:p w14:paraId="5D907851" w14:textId="2FC4EEC4" w:rsidR="00FD6AC3" w:rsidRDefault="00FD6AC3" w:rsidP="00FD6AC3">
      <w:pPr>
        <w:pStyle w:val="Titre3"/>
      </w:pPr>
      <w:bookmarkStart w:id="35" w:name="_Toc138433069"/>
      <w:r>
        <w:t>Rest</w:t>
      </w:r>
      <w:bookmarkEnd w:id="35"/>
    </w:p>
    <w:p w14:paraId="526AB797" w14:textId="77777777" w:rsidR="00BD01C0" w:rsidRDefault="00BD01C0" w:rsidP="00BD01C0">
      <w:pPr>
        <w:pStyle w:val="PCode"/>
      </w:pPr>
      <w:r>
        <w:t>/*</w:t>
      </w:r>
    </w:p>
    <w:p w14:paraId="6311EEB9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Click nbfs://nbhost/SystemFileSystem/Templates/Licenses/license-default.txt to change this license</w:t>
      </w:r>
    </w:p>
    <w:p w14:paraId="42002B5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Click nbfs://nbhost/SystemFileSystem/Templates/WebServices/GenericResource.java to edit this template</w:t>
      </w:r>
    </w:p>
    <w:p w14:paraId="1B8C67C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*/</w:t>
      </w:r>
    </w:p>
    <w:p w14:paraId="7476F53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package rest;</w:t>
      </w:r>
    </w:p>
    <w:p w14:paraId="12AA45B4" w14:textId="77777777" w:rsidR="00BD01C0" w:rsidRPr="00BD01C0" w:rsidRDefault="00BD01C0" w:rsidP="00BD01C0">
      <w:pPr>
        <w:pStyle w:val="PCode"/>
        <w:rPr>
          <w:lang w:val="en-US"/>
        </w:rPr>
      </w:pPr>
    </w:p>
    <w:p w14:paraId="2940D4A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import com.google.gson.Gson;</w:t>
      </w:r>
    </w:p>
    <w:p w14:paraId="372A9802" w14:textId="77777777" w:rsidR="00BD01C0" w:rsidRDefault="00BD01C0" w:rsidP="00BD01C0">
      <w:pPr>
        <w:pStyle w:val="PCode"/>
      </w:pPr>
      <w:r>
        <w:t>import java.util.ArrayList;</w:t>
      </w:r>
    </w:p>
    <w:p w14:paraId="781644F0" w14:textId="77777777" w:rsidR="00BD01C0" w:rsidRDefault="00BD01C0" w:rsidP="00BD01C0">
      <w:pPr>
        <w:pStyle w:val="PCode"/>
      </w:pPr>
      <w:r>
        <w:t>import java.util.HashMap;</w:t>
      </w:r>
    </w:p>
    <w:p w14:paraId="095F9E95" w14:textId="77777777" w:rsidR="00BD01C0" w:rsidRDefault="00BD01C0" w:rsidP="00BD01C0">
      <w:pPr>
        <w:pStyle w:val="PCode"/>
      </w:pPr>
      <w:r>
        <w:t>import javax.ws.rs.core.Context;</w:t>
      </w:r>
    </w:p>
    <w:p w14:paraId="3453631E" w14:textId="77777777" w:rsidR="00BD01C0" w:rsidRDefault="00BD01C0" w:rsidP="00BD01C0">
      <w:pPr>
        <w:pStyle w:val="PCode"/>
      </w:pPr>
      <w:r>
        <w:t>import javax.ws.rs.core.UriInfo;</w:t>
      </w:r>
    </w:p>
    <w:p w14:paraId="7E0E3715" w14:textId="77777777" w:rsidR="00BD01C0" w:rsidRDefault="00BD01C0" w:rsidP="00BD01C0">
      <w:pPr>
        <w:pStyle w:val="PCode"/>
      </w:pPr>
      <w:r>
        <w:t>import javax.ws.rs.Consumes;</w:t>
      </w:r>
    </w:p>
    <w:p w14:paraId="026421E2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import javax.ws.rs.DELETE;</w:t>
      </w:r>
    </w:p>
    <w:p w14:paraId="56749B50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import javax.ws.rs.FormParam;</w:t>
      </w:r>
    </w:p>
    <w:p w14:paraId="52773F7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import javax.ws.rs.Produces;</w:t>
      </w:r>
    </w:p>
    <w:p w14:paraId="43CA2B7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import javax.ws.rs.GET;</w:t>
      </w:r>
    </w:p>
    <w:p w14:paraId="3DF35F42" w14:textId="77777777" w:rsidR="00BD01C0" w:rsidRDefault="00BD01C0" w:rsidP="00BD01C0">
      <w:pPr>
        <w:pStyle w:val="PCode"/>
      </w:pPr>
      <w:r>
        <w:t>import javax.ws.rs.POST;</w:t>
      </w:r>
    </w:p>
    <w:p w14:paraId="3C9A42B0" w14:textId="77777777" w:rsidR="00BD01C0" w:rsidRDefault="00BD01C0" w:rsidP="00BD01C0">
      <w:pPr>
        <w:pStyle w:val="PCode"/>
      </w:pPr>
      <w:r>
        <w:t>import javax.ws.rs.Path;</w:t>
      </w:r>
    </w:p>
    <w:p w14:paraId="04FD405E" w14:textId="77777777" w:rsidR="00BD01C0" w:rsidRDefault="00BD01C0" w:rsidP="00BD01C0">
      <w:pPr>
        <w:pStyle w:val="PCode"/>
      </w:pPr>
      <w:r>
        <w:t>import javax.ws.rs.PUT;</w:t>
      </w:r>
    </w:p>
    <w:p w14:paraId="029B153E" w14:textId="77777777" w:rsidR="00BD01C0" w:rsidRDefault="00BD01C0" w:rsidP="00BD01C0">
      <w:pPr>
        <w:pStyle w:val="PCode"/>
      </w:pPr>
      <w:r>
        <w:t>import javax.ws.rs.core.MediaType;</w:t>
      </w:r>
    </w:p>
    <w:p w14:paraId="128A9CC1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import worker.Wrk;</w:t>
      </w:r>
    </w:p>
    <w:p w14:paraId="6AAC588D" w14:textId="77777777" w:rsidR="00BD01C0" w:rsidRPr="00BD01C0" w:rsidRDefault="00BD01C0" w:rsidP="00BD01C0">
      <w:pPr>
        <w:pStyle w:val="PCode"/>
        <w:rPr>
          <w:lang w:val="en-US"/>
        </w:rPr>
      </w:pPr>
    </w:p>
    <w:p w14:paraId="70CE122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/**</w:t>
      </w:r>
    </w:p>
    <w:p w14:paraId="2C9B68D1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REST Web Service</w:t>
      </w:r>
    </w:p>
    <w:p w14:paraId="6110DD2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</w:t>
      </w:r>
    </w:p>
    <w:p w14:paraId="5F005EE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@author desousar</w:t>
      </w:r>
    </w:p>
    <w:p w14:paraId="2C46BAC9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*/</w:t>
      </w:r>
    </w:p>
    <w:p w14:paraId="30788132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@Path("manga")</w:t>
      </w:r>
    </w:p>
    <w:p w14:paraId="1A011C4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public class Rest {</w:t>
      </w:r>
    </w:p>
    <w:p w14:paraId="37A6A3B7" w14:textId="77777777" w:rsidR="00BD01C0" w:rsidRPr="00BD01C0" w:rsidRDefault="00BD01C0" w:rsidP="00BD01C0">
      <w:pPr>
        <w:pStyle w:val="PCode"/>
        <w:rPr>
          <w:lang w:val="en-US"/>
        </w:rPr>
      </w:pPr>
    </w:p>
    <w:p w14:paraId="0EE367B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@Context</w:t>
      </w:r>
    </w:p>
    <w:p w14:paraId="450FA9B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private UriInfo context;</w:t>
      </w:r>
    </w:p>
    <w:p w14:paraId="04EE5BC0" w14:textId="77777777" w:rsidR="00BD01C0" w:rsidRPr="00BD01C0" w:rsidRDefault="00BD01C0" w:rsidP="00BD01C0">
      <w:pPr>
        <w:pStyle w:val="PCode"/>
        <w:rPr>
          <w:lang w:val="en-US"/>
        </w:rPr>
      </w:pPr>
    </w:p>
    <w:p w14:paraId="474283C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private Wrk wrk;</w:t>
      </w:r>
    </w:p>
    <w:p w14:paraId="5DC7525F" w14:textId="77777777" w:rsidR="00BD01C0" w:rsidRPr="00BD01C0" w:rsidRDefault="00BD01C0" w:rsidP="00BD01C0">
      <w:pPr>
        <w:pStyle w:val="PCode"/>
        <w:rPr>
          <w:lang w:val="en-US"/>
        </w:rPr>
      </w:pPr>
    </w:p>
    <w:p w14:paraId="42AFECD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721EB8C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Creates a new instance of Rest</w:t>
      </w:r>
    </w:p>
    <w:p w14:paraId="1FA3394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53D93F3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Rest() {</w:t>
      </w:r>
    </w:p>
    <w:p w14:paraId="505B2CC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wrk = new Wrk();</w:t>
      </w:r>
    </w:p>
    <w:p w14:paraId="54D265B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26946AD5" w14:textId="77777777" w:rsidR="00BD01C0" w:rsidRPr="00BD01C0" w:rsidRDefault="00BD01C0" w:rsidP="00BD01C0">
      <w:pPr>
        <w:pStyle w:val="PCode"/>
        <w:rPr>
          <w:lang w:val="en-US"/>
        </w:rPr>
      </w:pPr>
    </w:p>
    <w:p w14:paraId="26D328F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0DD6B54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Retrieves representation of an instance of rest.Rest</w:t>
      </w:r>
    </w:p>
    <w:p w14:paraId="00F4B40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</w:t>
      </w:r>
    </w:p>
    <w:p w14:paraId="46AACDC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@return an instance of java.lang.String</w:t>
      </w:r>
    </w:p>
    <w:p w14:paraId="21A51A5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55F0791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@GET</w:t>
      </w:r>
    </w:p>
    <w:p w14:paraId="05630A8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@Produces(MediaType.APPLICATION_XML)</w:t>
      </w:r>
    </w:p>
    <w:p w14:paraId="4397B15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getXml() {</w:t>
      </w:r>
    </w:p>
    <w:p w14:paraId="2D7B175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//TODO return proper representation object</w:t>
      </w:r>
    </w:p>
    <w:p w14:paraId="663B626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throw new UnsupportedOperationException();</w:t>
      </w:r>
    </w:p>
    <w:p w14:paraId="0F3B2F0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6C8749E6" w14:textId="77777777" w:rsidR="00BD01C0" w:rsidRPr="00BD01C0" w:rsidRDefault="00BD01C0" w:rsidP="00BD01C0">
      <w:pPr>
        <w:pStyle w:val="PCode"/>
        <w:rPr>
          <w:lang w:val="en-US"/>
        </w:rPr>
      </w:pPr>
    </w:p>
    <w:p w14:paraId="1D2AE52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11A5F8E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lastRenderedPageBreak/>
        <w:t xml:space="preserve">     * PUT method for updating or creating an instance of Rest</w:t>
      </w:r>
    </w:p>
    <w:p w14:paraId="2749EFA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</w:t>
      </w:r>
    </w:p>
    <w:p w14:paraId="5A7B0B8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@param content representation for the resource</w:t>
      </w:r>
    </w:p>
    <w:p w14:paraId="3D75B5D9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67CE191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@PUT</w:t>
      </w:r>
    </w:p>
    <w:p w14:paraId="68A4E689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@Consumes(MediaType.APPLICATION_XML)</w:t>
      </w:r>
    </w:p>
    <w:p w14:paraId="192D008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void putXml(String content) {</w:t>
      </w:r>
    </w:p>
    <w:p w14:paraId="6E7AA81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729055A5" w14:textId="77777777" w:rsidR="00BD01C0" w:rsidRPr="00BD01C0" w:rsidRDefault="00BD01C0" w:rsidP="00BD01C0">
      <w:pPr>
        <w:pStyle w:val="PCode"/>
        <w:rPr>
          <w:lang w:val="en-US"/>
        </w:rPr>
      </w:pPr>
    </w:p>
    <w:p w14:paraId="2632978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@GET</w:t>
      </w:r>
    </w:p>
    <w:p w14:paraId="7DECB26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@Path("getAuthor")</w:t>
      </w:r>
    </w:p>
    <w:p w14:paraId="7C84B30A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@Produces(javax.ws.rs.core.MediaType.TEXT_PLAIN)</w:t>
      </w:r>
    </w:p>
    <w:p w14:paraId="09D58BA2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getAuthor() {</w:t>
      </w:r>
    </w:p>
    <w:p w14:paraId="605A893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String test = "";</w:t>
      </w:r>
    </w:p>
    <w:p w14:paraId="0C4EC1C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System.out.println("test" + test);</w:t>
      </w:r>
    </w:p>
    <w:p w14:paraId="446C84A6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r>
        <w:t>return " de Sousa Raphael";</w:t>
      </w:r>
    </w:p>
    <w:p w14:paraId="1229A53B" w14:textId="77777777" w:rsidR="00BD01C0" w:rsidRDefault="00BD01C0" w:rsidP="00BD01C0">
      <w:pPr>
        <w:pStyle w:val="PCode"/>
      </w:pPr>
      <w:r>
        <w:t xml:space="preserve">    }</w:t>
      </w:r>
    </w:p>
    <w:p w14:paraId="62B48280" w14:textId="77777777" w:rsidR="00BD01C0" w:rsidRDefault="00BD01C0" w:rsidP="00BD01C0">
      <w:pPr>
        <w:pStyle w:val="PCode"/>
      </w:pPr>
    </w:p>
    <w:p w14:paraId="41FF5FF0" w14:textId="77777777" w:rsidR="00BD01C0" w:rsidRDefault="00BD01C0" w:rsidP="00BD01C0">
      <w:pPr>
        <w:pStyle w:val="PCode"/>
      </w:pPr>
      <w:r>
        <w:t xml:space="preserve">    @GET</w:t>
      </w:r>
    </w:p>
    <w:p w14:paraId="7D104231" w14:textId="77777777" w:rsidR="00BD01C0" w:rsidRDefault="00BD01C0" w:rsidP="00BD01C0">
      <w:pPr>
        <w:pStyle w:val="PCode"/>
      </w:pPr>
      <w:r>
        <w:t xml:space="preserve">    @Path("getManga")</w:t>
      </w:r>
    </w:p>
    <w:p w14:paraId="73C840FE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</w:t>
      </w:r>
      <w:r w:rsidRPr="00BD01C0">
        <w:rPr>
          <w:lang w:val="en-US"/>
        </w:rPr>
        <w:t>@Produces(MediaType.TEXT_PLAIN)</w:t>
      </w:r>
    </w:p>
    <w:p w14:paraId="64723F6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getManga() {</w:t>
      </w:r>
    </w:p>
    <w:p w14:paraId="0DF6C78F" w14:textId="77777777" w:rsidR="00BD01C0" w:rsidRPr="009D73D1" w:rsidRDefault="00BD01C0" w:rsidP="00BD01C0">
      <w:pPr>
        <w:pStyle w:val="PCode"/>
        <w:rPr>
          <w:lang w:val="de-CH"/>
        </w:rPr>
      </w:pPr>
      <w:r w:rsidRPr="00BD01C0">
        <w:rPr>
          <w:lang w:val="en-US"/>
        </w:rPr>
        <w:t xml:space="preserve">        </w:t>
      </w:r>
      <w:r w:rsidRPr="009D73D1">
        <w:rPr>
          <w:lang w:val="de-CH"/>
        </w:rPr>
        <w:t>Gson builder = new Gson();</w:t>
      </w:r>
    </w:p>
    <w:p w14:paraId="4F525F76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262519A5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>String manga = builder.toJson(wrk.lireManga());</w:t>
      </w:r>
    </w:p>
    <w:p w14:paraId="7855985E" w14:textId="77777777" w:rsidR="00BD01C0" w:rsidRDefault="00BD01C0" w:rsidP="00BD01C0">
      <w:pPr>
        <w:pStyle w:val="PCode"/>
      </w:pPr>
      <w:r>
        <w:t>//        On affiche notre résultat.</w:t>
      </w:r>
    </w:p>
    <w:p w14:paraId="06C34EA7" w14:textId="77777777" w:rsidR="00BD01C0" w:rsidRDefault="00BD01C0" w:rsidP="00BD01C0">
      <w:pPr>
        <w:pStyle w:val="PCode"/>
      </w:pPr>
      <w:r>
        <w:t xml:space="preserve">        return manga;</w:t>
      </w:r>
    </w:p>
    <w:p w14:paraId="0DAD23EE" w14:textId="77777777" w:rsidR="00BD01C0" w:rsidRDefault="00BD01C0" w:rsidP="00BD01C0">
      <w:pPr>
        <w:pStyle w:val="PCode"/>
      </w:pPr>
      <w:r>
        <w:t xml:space="preserve">    }</w:t>
      </w:r>
    </w:p>
    <w:p w14:paraId="46480AF9" w14:textId="77777777" w:rsidR="00BD01C0" w:rsidRDefault="00BD01C0" w:rsidP="00BD01C0">
      <w:pPr>
        <w:pStyle w:val="PCode"/>
      </w:pPr>
    </w:p>
    <w:p w14:paraId="54D9BE0F" w14:textId="77777777" w:rsidR="00BD01C0" w:rsidRDefault="00BD01C0" w:rsidP="00BD01C0">
      <w:pPr>
        <w:pStyle w:val="PCode"/>
      </w:pPr>
      <w:r>
        <w:t xml:space="preserve">    @POST</w:t>
      </w:r>
    </w:p>
    <w:p w14:paraId="405D29DA" w14:textId="77777777" w:rsidR="00BD01C0" w:rsidRDefault="00BD01C0" w:rsidP="00BD01C0">
      <w:pPr>
        <w:pStyle w:val="PCode"/>
      </w:pPr>
      <w:r>
        <w:t xml:space="preserve">    @Path("ajoutManga")</w:t>
      </w:r>
    </w:p>
    <w:p w14:paraId="511B7952" w14:textId="77777777" w:rsidR="00BD01C0" w:rsidRDefault="00BD01C0" w:rsidP="00BD01C0">
      <w:pPr>
        <w:pStyle w:val="PCode"/>
      </w:pPr>
      <w:r>
        <w:t xml:space="preserve">    @Produces(MediaType.TEXT_PLAIN)</w:t>
      </w:r>
    </w:p>
    <w:p w14:paraId="260A1290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</w:t>
      </w:r>
      <w:r w:rsidRPr="00BD01C0">
        <w:rPr>
          <w:lang w:val="en-US"/>
        </w:rPr>
        <w:t>public String putManga(@FormParam("nomDuManga") String nomDuManga, @FormParam("nomDuTome") String nomDuTome, @FormParam("numDuTome") String numeroDuTome, @FormParam("image") String image) {</w:t>
      </w:r>
    </w:p>
    <w:p w14:paraId="6B76D4A2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r>
        <w:t>Gson gson = new Gson();</w:t>
      </w:r>
    </w:p>
    <w:p w14:paraId="48C83F24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452B1E52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>boolean ok = wrk.addManga(nomDuTome, nomDuManga, numeroDuTome, image);</w:t>
      </w:r>
    </w:p>
    <w:p w14:paraId="22370C41" w14:textId="77777777" w:rsidR="00BD01C0" w:rsidRDefault="00BD01C0" w:rsidP="00BD01C0">
      <w:pPr>
        <w:pStyle w:val="PCode"/>
      </w:pPr>
      <w:r>
        <w:t>//        On affiche notre résultat.</w:t>
      </w:r>
    </w:p>
    <w:p w14:paraId="34DDD2A2" w14:textId="77777777" w:rsidR="00BD01C0" w:rsidRDefault="00BD01C0" w:rsidP="00BD01C0">
      <w:pPr>
        <w:pStyle w:val="PCode"/>
      </w:pPr>
      <w:r>
        <w:t xml:space="preserve">        return gson.toJson(ok);</w:t>
      </w:r>
    </w:p>
    <w:p w14:paraId="3CE67375" w14:textId="77777777" w:rsidR="00BD01C0" w:rsidRDefault="00BD01C0" w:rsidP="00BD01C0">
      <w:pPr>
        <w:pStyle w:val="PCode"/>
      </w:pPr>
      <w:r>
        <w:t xml:space="preserve">    }</w:t>
      </w:r>
    </w:p>
    <w:p w14:paraId="6FE82AD7" w14:textId="77777777" w:rsidR="00BD01C0" w:rsidRDefault="00BD01C0" w:rsidP="00BD01C0">
      <w:pPr>
        <w:pStyle w:val="PCode"/>
      </w:pPr>
    </w:p>
    <w:p w14:paraId="38C0640E" w14:textId="77777777" w:rsidR="00BD01C0" w:rsidRDefault="00BD01C0" w:rsidP="00BD01C0">
      <w:pPr>
        <w:pStyle w:val="PCode"/>
      </w:pPr>
      <w:r>
        <w:t xml:space="preserve">    @PUT</w:t>
      </w:r>
    </w:p>
    <w:p w14:paraId="47CB40EE" w14:textId="77777777" w:rsidR="00BD01C0" w:rsidRDefault="00BD01C0" w:rsidP="00BD01C0">
      <w:pPr>
        <w:pStyle w:val="PCode"/>
      </w:pPr>
      <w:r>
        <w:t xml:space="preserve">    @Path("modifyManga")</w:t>
      </w:r>
    </w:p>
    <w:p w14:paraId="5B86CE1D" w14:textId="77777777" w:rsidR="00BD01C0" w:rsidRPr="009D73D1" w:rsidRDefault="00BD01C0" w:rsidP="00BD01C0">
      <w:pPr>
        <w:pStyle w:val="PCode"/>
        <w:rPr>
          <w:lang w:val="de-CH"/>
        </w:rPr>
      </w:pPr>
      <w:r>
        <w:t xml:space="preserve">    </w:t>
      </w:r>
      <w:r w:rsidRPr="009D73D1">
        <w:rPr>
          <w:lang w:val="de-CH"/>
        </w:rPr>
        <w:t>@Produces(MediaType.TEXT_PLAIN)</w:t>
      </w:r>
    </w:p>
    <w:p w14:paraId="5D9E1EB4" w14:textId="77777777" w:rsidR="00BD01C0" w:rsidRPr="00BD01C0" w:rsidRDefault="00BD01C0" w:rsidP="00BD01C0">
      <w:pPr>
        <w:pStyle w:val="PCode"/>
        <w:rPr>
          <w:lang w:val="en-US"/>
        </w:rPr>
      </w:pPr>
      <w:r w:rsidRPr="009D73D1">
        <w:rPr>
          <w:lang w:val="de-CH"/>
        </w:rPr>
        <w:t xml:space="preserve">    </w:t>
      </w:r>
      <w:r w:rsidRPr="00BD01C0">
        <w:rPr>
          <w:lang w:val="en-US"/>
        </w:rPr>
        <w:t>public String modifyManga(@FormParam("Pk") int pk</w:t>
      </w:r>
      <w:r w:rsidR="00E7687B" w:rsidRPr="00E7687B">
        <w:rPr>
          <w:lang w:val="en-US"/>
        </w:rPr>
        <w:t>, @</w:t>
      </w:r>
      <w:r w:rsidRPr="00BD01C0">
        <w:rPr>
          <w:lang w:val="en-US"/>
        </w:rPr>
        <w:t>FormParam("nomDuManga") String nomDuManga, @FormParam("nomDuTome") String nomDuTome, @FormParam("numDuTome") String numeroDuTome, @FormParam("image") String image) {</w:t>
      </w:r>
    </w:p>
    <w:p w14:paraId="160CB603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r>
        <w:t>Gson gson = new Gson();</w:t>
      </w:r>
    </w:p>
    <w:p w14:paraId="00AF43AC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5EC3C1E6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>boolean ok = wrk.modifyManga(pk,</w:t>
      </w:r>
      <w:r w:rsidR="00E7687B" w:rsidRPr="00E7687B">
        <w:rPr>
          <w:lang w:val="en-US"/>
        </w:rPr>
        <w:t xml:space="preserve"> </w:t>
      </w:r>
      <w:r w:rsidRPr="00BD01C0">
        <w:rPr>
          <w:lang w:val="en-US"/>
        </w:rPr>
        <w:t>nomDuTome, nomDuManga, numeroDuTome, image);</w:t>
      </w:r>
    </w:p>
    <w:p w14:paraId="16F2790A" w14:textId="77777777" w:rsidR="00BD01C0" w:rsidRDefault="00BD01C0" w:rsidP="00BD01C0">
      <w:pPr>
        <w:pStyle w:val="PCode"/>
      </w:pPr>
      <w:r>
        <w:t>//        On affiche notre résultat.</w:t>
      </w:r>
    </w:p>
    <w:p w14:paraId="6F1A2376" w14:textId="77777777" w:rsidR="00BD01C0" w:rsidRDefault="00BD01C0" w:rsidP="00BD01C0">
      <w:pPr>
        <w:pStyle w:val="PCode"/>
      </w:pPr>
      <w:r>
        <w:t xml:space="preserve">        return gson.toJson(ok);</w:t>
      </w:r>
    </w:p>
    <w:p w14:paraId="58CF53DC" w14:textId="77777777" w:rsidR="00BD01C0" w:rsidRDefault="00BD01C0" w:rsidP="00BD01C0">
      <w:pPr>
        <w:pStyle w:val="PCode"/>
      </w:pPr>
      <w:r>
        <w:t xml:space="preserve">    }</w:t>
      </w:r>
    </w:p>
    <w:p w14:paraId="24D111A4" w14:textId="77777777" w:rsidR="00E7687B" w:rsidRDefault="00E7687B" w:rsidP="00E7687B">
      <w:pPr>
        <w:pStyle w:val="PCode"/>
      </w:pPr>
    </w:p>
    <w:p w14:paraId="039E7794" w14:textId="77777777" w:rsidR="00BD01C0" w:rsidRDefault="00BD01C0" w:rsidP="00BD01C0">
      <w:pPr>
        <w:pStyle w:val="PCode"/>
      </w:pPr>
      <w:r>
        <w:t xml:space="preserve">    @DELETE</w:t>
      </w:r>
    </w:p>
    <w:p w14:paraId="715E28AD" w14:textId="77777777" w:rsidR="00BD01C0" w:rsidRDefault="00BD01C0" w:rsidP="00BD01C0">
      <w:pPr>
        <w:pStyle w:val="PCode"/>
      </w:pPr>
      <w:r>
        <w:t xml:space="preserve">    @Path("deleteManga")</w:t>
      </w:r>
    </w:p>
    <w:p w14:paraId="444B72BA" w14:textId="77777777" w:rsidR="00BD01C0" w:rsidRDefault="00BD01C0" w:rsidP="00BD01C0">
      <w:pPr>
        <w:pStyle w:val="PCode"/>
      </w:pPr>
      <w:r>
        <w:t xml:space="preserve">    @Produces(MediaType.TEXT_PLAIN)</w:t>
      </w:r>
    </w:p>
    <w:p w14:paraId="1D7D2968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</w:t>
      </w:r>
      <w:r w:rsidRPr="00BD01C0">
        <w:rPr>
          <w:lang w:val="en-US"/>
        </w:rPr>
        <w:t>public String deleteManga(@FormParam("Pk") int pk) {</w:t>
      </w:r>
    </w:p>
    <w:p w14:paraId="65AA3A78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r>
        <w:t>Gson gson = new Gson();</w:t>
      </w:r>
    </w:p>
    <w:p w14:paraId="4E91F691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50AD04DF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>boolean ok = wrk.deleteManga(pk);</w:t>
      </w:r>
    </w:p>
    <w:p w14:paraId="18A0C3F1" w14:textId="77777777" w:rsidR="00BD01C0" w:rsidRDefault="00BD01C0" w:rsidP="00BD01C0">
      <w:pPr>
        <w:pStyle w:val="PCode"/>
      </w:pPr>
      <w:r>
        <w:t>//        On affiche notre résultat.</w:t>
      </w:r>
    </w:p>
    <w:p w14:paraId="6A89C1BA" w14:textId="77777777" w:rsidR="00BD01C0" w:rsidRDefault="00BD01C0" w:rsidP="00BD01C0">
      <w:pPr>
        <w:pStyle w:val="PCode"/>
      </w:pPr>
      <w:r>
        <w:t xml:space="preserve">        return gson.toJson(ok);</w:t>
      </w:r>
    </w:p>
    <w:p w14:paraId="41D9D9DB" w14:textId="77777777" w:rsidR="00BD01C0" w:rsidRDefault="00BD01C0" w:rsidP="00BD01C0">
      <w:pPr>
        <w:pStyle w:val="PCode"/>
      </w:pPr>
      <w:r>
        <w:lastRenderedPageBreak/>
        <w:t xml:space="preserve">    }</w:t>
      </w:r>
    </w:p>
    <w:p w14:paraId="5D8785DE" w14:textId="77777777" w:rsidR="00BD01C0" w:rsidRDefault="00BD01C0" w:rsidP="00BD01C0">
      <w:pPr>
        <w:pStyle w:val="PCode"/>
      </w:pPr>
    </w:p>
    <w:p w14:paraId="33277149" w14:textId="77777777" w:rsidR="00BD01C0" w:rsidRDefault="00BD01C0" w:rsidP="00BD01C0">
      <w:pPr>
        <w:pStyle w:val="PCode"/>
      </w:pPr>
      <w:r>
        <w:t xml:space="preserve">    @GET</w:t>
      </w:r>
    </w:p>
    <w:p w14:paraId="0B31DCFB" w14:textId="77777777" w:rsidR="00BD01C0" w:rsidRDefault="00BD01C0" w:rsidP="00BD01C0">
      <w:pPr>
        <w:pStyle w:val="PCode"/>
      </w:pPr>
      <w:r>
        <w:t xml:space="preserve">    @Path("getFavoris")</w:t>
      </w:r>
    </w:p>
    <w:p w14:paraId="12F74C66" w14:textId="77777777" w:rsidR="00BD01C0" w:rsidRPr="00FF768A" w:rsidRDefault="00BD01C0" w:rsidP="00BD01C0">
      <w:pPr>
        <w:pStyle w:val="PCode"/>
      </w:pPr>
      <w:r>
        <w:t xml:space="preserve">    </w:t>
      </w:r>
      <w:r w:rsidRPr="00FF768A">
        <w:t>@Produces(MediaType.TEXT_PLAIN)</w:t>
      </w:r>
    </w:p>
    <w:p w14:paraId="343A95E9" w14:textId="77777777" w:rsidR="00E7687B" w:rsidRPr="00E7687B" w:rsidRDefault="00BD01C0" w:rsidP="00E7687B">
      <w:pPr>
        <w:pStyle w:val="PCode"/>
        <w:rPr>
          <w:lang w:val="en-US"/>
        </w:rPr>
      </w:pPr>
      <w:r>
        <w:t xml:space="preserve">    </w:t>
      </w:r>
      <w:r w:rsidRPr="00E7687B">
        <w:rPr>
          <w:lang w:val="en-US"/>
        </w:rPr>
        <w:t>public String getMangaUser</w:t>
      </w:r>
      <w:r w:rsidR="00E7687B" w:rsidRPr="00E7687B">
        <w:rPr>
          <w:lang w:val="en-US"/>
        </w:rPr>
        <w:t>(String userId) {</w:t>
      </w:r>
    </w:p>
    <w:p w14:paraId="4695CF9B" w14:textId="77777777" w:rsidR="00BD01C0" w:rsidRPr="00E7687B" w:rsidRDefault="00BD01C0" w:rsidP="00BD01C0">
      <w:pPr>
        <w:pStyle w:val="PCode"/>
        <w:rPr>
          <w:lang w:val="en-US"/>
        </w:rPr>
      </w:pPr>
    </w:p>
    <w:p w14:paraId="7C4A3D7A" w14:textId="77777777" w:rsidR="00BD01C0" w:rsidRPr="00E7687B" w:rsidRDefault="00BD01C0" w:rsidP="00BD01C0">
      <w:pPr>
        <w:pStyle w:val="PCode"/>
        <w:rPr>
          <w:lang w:val="en-US"/>
        </w:rPr>
      </w:pPr>
      <w:r w:rsidRPr="00E7687B">
        <w:rPr>
          <w:lang w:val="en-US"/>
        </w:rPr>
        <w:t xml:space="preserve">        Gson builder = new Gson();</w:t>
      </w:r>
    </w:p>
    <w:p w14:paraId="47257F29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048C1BE5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>String mangaUser = builder.toJson(wrk.lireFavoris</w:t>
      </w:r>
      <w:r w:rsidR="00E7687B" w:rsidRPr="00E7687B">
        <w:rPr>
          <w:lang w:val="en-US"/>
        </w:rPr>
        <w:t>(userId));</w:t>
      </w:r>
    </w:p>
    <w:p w14:paraId="0E16C50F" w14:textId="77777777" w:rsidR="00BD01C0" w:rsidRDefault="00BD01C0" w:rsidP="00BD01C0">
      <w:pPr>
        <w:pStyle w:val="PCode"/>
      </w:pPr>
      <w:r>
        <w:t>//        On affiche notre résultat.</w:t>
      </w:r>
    </w:p>
    <w:p w14:paraId="1A929204" w14:textId="77777777" w:rsidR="00BD01C0" w:rsidRDefault="00BD01C0" w:rsidP="00BD01C0">
      <w:pPr>
        <w:pStyle w:val="PCode"/>
      </w:pPr>
      <w:r>
        <w:t xml:space="preserve">        return mangaUser;</w:t>
      </w:r>
    </w:p>
    <w:p w14:paraId="03F85476" w14:textId="77777777" w:rsidR="00E7687B" w:rsidRDefault="00E7687B" w:rsidP="00E7687B">
      <w:pPr>
        <w:pStyle w:val="PCode"/>
      </w:pPr>
    </w:p>
    <w:p w14:paraId="68CCDE66" w14:textId="77777777" w:rsidR="00E7687B" w:rsidRDefault="00E7687B" w:rsidP="00E7687B">
      <w:pPr>
        <w:pStyle w:val="PCode"/>
      </w:pPr>
      <w:r>
        <w:t xml:space="preserve">    }</w:t>
      </w:r>
    </w:p>
    <w:p w14:paraId="167CDD5A" w14:textId="77777777" w:rsidR="00BD01C0" w:rsidRDefault="00BD01C0" w:rsidP="00BD01C0">
      <w:pPr>
        <w:pStyle w:val="PCode"/>
      </w:pPr>
    </w:p>
    <w:p w14:paraId="4F44878F" w14:textId="77777777" w:rsidR="00BD01C0" w:rsidRDefault="00BD01C0" w:rsidP="00BD01C0">
      <w:pPr>
        <w:pStyle w:val="PCode"/>
      </w:pPr>
      <w:r>
        <w:t xml:space="preserve">    @POST</w:t>
      </w:r>
    </w:p>
    <w:p w14:paraId="131145D4" w14:textId="77777777" w:rsidR="00BD01C0" w:rsidRDefault="00BD01C0" w:rsidP="00BD01C0">
      <w:pPr>
        <w:pStyle w:val="PCode"/>
      </w:pPr>
      <w:r>
        <w:t xml:space="preserve">    @Path("ajoutFavoris")</w:t>
      </w:r>
    </w:p>
    <w:p w14:paraId="18B0976E" w14:textId="77777777" w:rsidR="00BD01C0" w:rsidRDefault="00BD01C0" w:rsidP="00BD01C0">
      <w:pPr>
        <w:pStyle w:val="PCode"/>
      </w:pPr>
      <w:r>
        <w:t xml:space="preserve">    @Produces(MediaType.TEXT_PLAIN)</w:t>
      </w:r>
    </w:p>
    <w:p w14:paraId="49AE2064" w14:textId="77777777" w:rsidR="00BD01C0" w:rsidRDefault="00BD01C0" w:rsidP="00BD01C0">
      <w:pPr>
        <w:pStyle w:val="PCode"/>
      </w:pPr>
      <w:r>
        <w:t xml:space="preserve">    public String addFavoris(@FormParam("fkUser") int fkUser</w:t>
      </w:r>
      <w:r w:rsidR="00E7687B">
        <w:t>, @</w:t>
      </w:r>
      <w:r>
        <w:t>FormParam("fkManga") int fkManga) {</w:t>
      </w:r>
    </w:p>
    <w:p w14:paraId="381D7678" w14:textId="77777777" w:rsidR="00BD01C0" w:rsidRDefault="00BD01C0" w:rsidP="00BD01C0">
      <w:pPr>
        <w:pStyle w:val="PCode"/>
      </w:pPr>
      <w:r>
        <w:t xml:space="preserve">        Gson gson = new Gson();</w:t>
      </w:r>
    </w:p>
    <w:p w14:paraId="5D56A0C6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5F62BB32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>boolean ok = wrk.addFavoris(fkUser,</w:t>
      </w:r>
      <w:r w:rsidR="00E7687B" w:rsidRPr="00E7687B">
        <w:rPr>
          <w:lang w:val="en-US"/>
        </w:rPr>
        <w:t xml:space="preserve"> </w:t>
      </w:r>
      <w:r w:rsidRPr="00BD01C0">
        <w:rPr>
          <w:lang w:val="en-US"/>
        </w:rPr>
        <w:t>fkManga);</w:t>
      </w:r>
    </w:p>
    <w:p w14:paraId="69B46340" w14:textId="77777777" w:rsidR="00BD01C0" w:rsidRDefault="00BD01C0" w:rsidP="00BD01C0">
      <w:pPr>
        <w:pStyle w:val="PCode"/>
      </w:pPr>
      <w:r>
        <w:t>//        On affiche notre résultat.</w:t>
      </w:r>
    </w:p>
    <w:p w14:paraId="48507247" w14:textId="77777777" w:rsidR="00BD01C0" w:rsidRDefault="00BD01C0" w:rsidP="00BD01C0">
      <w:pPr>
        <w:pStyle w:val="PCode"/>
      </w:pPr>
      <w:r>
        <w:t xml:space="preserve">        return gson.toJson(ok);</w:t>
      </w:r>
    </w:p>
    <w:p w14:paraId="513CFA70" w14:textId="77777777" w:rsidR="00BD01C0" w:rsidRDefault="00BD01C0" w:rsidP="00BD01C0">
      <w:pPr>
        <w:pStyle w:val="PCode"/>
      </w:pPr>
      <w:r>
        <w:t xml:space="preserve">    }</w:t>
      </w:r>
    </w:p>
    <w:p w14:paraId="2B608310" w14:textId="77777777" w:rsidR="00BD01C0" w:rsidRDefault="00BD01C0" w:rsidP="00BD01C0">
      <w:pPr>
        <w:pStyle w:val="PCode"/>
      </w:pPr>
    </w:p>
    <w:p w14:paraId="3090D7A0" w14:textId="77777777" w:rsidR="00BD01C0" w:rsidRDefault="00BD01C0" w:rsidP="00BD01C0">
      <w:pPr>
        <w:pStyle w:val="PCode"/>
      </w:pPr>
      <w:r>
        <w:t xml:space="preserve">    @PUT</w:t>
      </w:r>
    </w:p>
    <w:p w14:paraId="3FACF4A9" w14:textId="77777777" w:rsidR="00BD01C0" w:rsidRDefault="00BD01C0" w:rsidP="00BD01C0">
      <w:pPr>
        <w:pStyle w:val="PCode"/>
      </w:pPr>
      <w:r>
        <w:t xml:space="preserve">    @Path("modifyFavoris")</w:t>
      </w:r>
    </w:p>
    <w:p w14:paraId="6932C192" w14:textId="77777777" w:rsidR="00BD01C0" w:rsidRDefault="00BD01C0" w:rsidP="00BD01C0">
      <w:pPr>
        <w:pStyle w:val="PCode"/>
      </w:pPr>
      <w:r>
        <w:t xml:space="preserve">    @Produces(MediaType.TEXT_PLAIN)</w:t>
      </w:r>
    </w:p>
    <w:p w14:paraId="5B38F77F" w14:textId="77777777" w:rsidR="00BD01C0" w:rsidRDefault="00BD01C0" w:rsidP="00BD01C0">
      <w:pPr>
        <w:pStyle w:val="PCode"/>
      </w:pPr>
      <w:r>
        <w:t xml:space="preserve">    public String modifyFavoris(@FormParam("newFkUser") int newFkUser</w:t>
      </w:r>
      <w:r w:rsidR="00E7687B">
        <w:t>, @</w:t>
      </w:r>
      <w:r>
        <w:t>FormParam("newFkManga") int newFkManga, @FormParam("oldFkUser") int oldFkUser, @FormParam("oldFkManga") int oldFkManga) {</w:t>
      </w:r>
    </w:p>
    <w:p w14:paraId="337BADD6" w14:textId="77777777" w:rsidR="00BD01C0" w:rsidRDefault="00BD01C0" w:rsidP="00BD01C0">
      <w:pPr>
        <w:pStyle w:val="PCode"/>
      </w:pPr>
      <w:r>
        <w:t xml:space="preserve">        Gson gson = new Gson();</w:t>
      </w:r>
    </w:p>
    <w:p w14:paraId="2AC8B765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7130708F" w14:textId="77777777" w:rsidR="00BD01C0" w:rsidRDefault="00BD01C0" w:rsidP="00BD01C0">
      <w:pPr>
        <w:pStyle w:val="PCode"/>
      </w:pPr>
      <w:r>
        <w:t xml:space="preserve">        boolean ok = wrk.modifyFavoris(newFkUser,</w:t>
      </w:r>
      <w:r w:rsidR="00E7687B">
        <w:t xml:space="preserve"> newFkManga, oldFkUser, </w:t>
      </w:r>
      <w:r>
        <w:t>oldFkManga);</w:t>
      </w:r>
    </w:p>
    <w:p w14:paraId="6A5B1A1A" w14:textId="77777777" w:rsidR="00BD01C0" w:rsidRDefault="00BD01C0" w:rsidP="00BD01C0">
      <w:pPr>
        <w:pStyle w:val="PCode"/>
      </w:pPr>
      <w:r>
        <w:t>//        On affiche notre résultat.</w:t>
      </w:r>
    </w:p>
    <w:p w14:paraId="440556E6" w14:textId="77777777" w:rsidR="00BD01C0" w:rsidRDefault="00BD01C0" w:rsidP="00BD01C0">
      <w:pPr>
        <w:pStyle w:val="PCode"/>
      </w:pPr>
      <w:r>
        <w:t xml:space="preserve">        return gson.toJson(ok);</w:t>
      </w:r>
    </w:p>
    <w:p w14:paraId="1BE38E46" w14:textId="77777777" w:rsidR="00BD01C0" w:rsidRDefault="00BD01C0" w:rsidP="00BD01C0">
      <w:pPr>
        <w:pStyle w:val="PCode"/>
      </w:pPr>
      <w:r>
        <w:t xml:space="preserve">    }</w:t>
      </w:r>
    </w:p>
    <w:p w14:paraId="03D5C94F" w14:textId="77777777" w:rsidR="00E7687B" w:rsidRDefault="00E7687B" w:rsidP="00E7687B">
      <w:pPr>
        <w:pStyle w:val="PCode"/>
      </w:pPr>
    </w:p>
    <w:p w14:paraId="3B987FD1" w14:textId="77777777" w:rsidR="00BD01C0" w:rsidRDefault="00BD01C0" w:rsidP="00BD01C0">
      <w:pPr>
        <w:pStyle w:val="PCode"/>
      </w:pPr>
      <w:r>
        <w:t xml:space="preserve">    @DELETE</w:t>
      </w:r>
    </w:p>
    <w:p w14:paraId="646C3D88" w14:textId="77777777" w:rsidR="00BD01C0" w:rsidRDefault="00BD01C0" w:rsidP="00BD01C0">
      <w:pPr>
        <w:pStyle w:val="PCode"/>
      </w:pPr>
      <w:r>
        <w:t xml:space="preserve">    @Path("deleteFavoris")</w:t>
      </w:r>
    </w:p>
    <w:p w14:paraId="2781649F" w14:textId="77777777" w:rsidR="00BD01C0" w:rsidRDefault="00BD01C0" w:rsidP="00BD01C0">
      <w:pPr>
        <w:pStyle w:val="PCode"/>
      </w:pPr>
      <w:r>
        <w:t xml:space="preserve">    @Produces(MediaType.TEXT_PLAIN)</w:t>
      </w:r>
    </w:p>
    <w:p w14:paraId="29FDF5EA" w14:textId="77777777" w:rsidR="00BD01C0" w:rsidRDefault="00BD01C0" w:rsidP="00BD01C0">
      <w:pPr>
        <w:pStyle w:val="PCode"/>
      </w:pPr>
      <w:r>
        <w:t xml:space="preserve">    public String deleteFavoris(@FormParam("FKM") int fkManga</w:t>
      </w:r>
      <w:r w:rsidR="00E7687B">
        <w:t>, @</w:t>
      </w:r>
      <w:r>
        <w:t>FormParam("FKU") int fkUser) {</w:t>
      </w:r>
    </w:p>
    <w:p w14:paraId="0ECFD6CC" w14:textId="77777777" w:rsidR="00BD01C0" w:rsidRDefault="00BD01C0" w:rsidP="00BD01C0">
      <w:pPr>
        <w:pStyle w:val="PCode"/>
      </w:pPr>
      <w:r>
        <w:t xml:space="preserve">        Gson gson = new Gson();</w:t>
      </w:r>
    </w:p>
    <w:p w14:paraId="566FF9D8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20D0B3FB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>boolean ok = wrk.deleteFavoris(fkUser,</w:t>
      </w:r>
      <w:r w:rsidR="00E7687B" w:rsidRPr="00E7687B">
        <w:rPr>
          <w:lang w:val="en-US"/>
        </w:rPr>
        <w:t xml:space="preserve"> </w:t>
      </w:r>
      <w:r w:rsidRPr="00BD01C0">
        <w:rPr>
          <w:lang w:val="en-US"/>
        </w:rPr>
        <w:t>fkManga);</w:t>
      </w:r>
    </w:p>
    <w:p w14:paraId="019555DD" w14:textId="77777777" w:rsidR="00BD01C0" w:rsidRDefault="00BD01C0" w:rsidP="00BD01C0">
      <w:pPr>
        <w:pStyle w:val="PCode"/>
      </w:pPr>
      <w:r>
        <w:t>//        On affiche notre résultat.</w:t>
      </w:r>
    </w:p>
    <w:p w14:paraId="590BC32B" w14:textId="77777777" w:rsidR="00BD01C0" w:rsidRDefault="00BD01C0" w:rsidP="00BD01C0">
      <w:pPr>
        <w:pStyle w:val="PCode"/>
      </w:pPr>
      <w:r>
        <w:t xml:space="preserve">        return gson.toJson(ok);</w:t>
      </w:r>
    </w:p>
    <w:p w14:paraId="334B3831" w14:textId="77777777" w:rsidR="00BD01C0" w:rsidRDefault="00BD01C0" w:rsidP="00BD01C0">
      <w:pPr>
        <w:pStyle w:val="PCode"/>
      </w:pPr>
      <w:r>
        <w:t xml:space="preserve">    }</w:t>
      </w:r>
    </w:p>
    <w:p w14:paraId="3108920C" w14:textId="67B7807F" w:rsidR="00FD6AC3" w:rsidRDefault="00BD01C0" w:rsidP="00BD01C0">
      <w:pPr>
        <w:pStyle w:val="PCode"/>
      </w:pPr>
      <w:r>
        <w:t>}</w:t>
      </w:r>
    </w:p>
    <w:p w14:paraId="49DE272A" w14:textId="747FD0C6" w:rsidR="00CE1B7C" w:rsidRDefault="00CE1B7C" w:rsidP="00CE1B7C">
      <w:r>
        <w:br w:type="page"/>
      </w:r>
    </w:p>
    <w:p w14:paraId="39D269BE" w14:textId="30D79CB8" w:rsidR="00FD6AC3" w:rsidRDefault="00FD6AC3" w:rsidP="00FD6AC3">
      <w:pPr>
        <w:pStyle w:val="Titre3"/>
      </w:pPr>
      <w:bookmarkStart w:id="36" w:name="_Toc138433070"/>
      <w:r>
        <w:lastRenderedPageBreak/>
        <w:t>Wrk</w:t>
      </w:r>
      <w:bookmarkEnd w:id="36"/>
    </w:p>
    <w:p w14:paraId="4E00152D" w14:textId="77777777" w:rsidR="00A00406" w:rsidRDefault="00A00406" w:rsidP="00A00406">
      <w:pPr>
        <w:pStyle w:val="PCode"/>
      </w:pPr>
      <w:r>
        <w:t>/*</w:t>
      </w:r>
    </w:p>
    <w:p w14:paraId="7439301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Click nbfs://nbhost/SystemFileSystem/Templates/Licenses/license-default.txt to change this license</w:t>
      </w:r>
    </w:p>
    <w:p w14:paraId="50F7E7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Click nbfs://nbhost/SystemFileSystem/Templates/Classes/Class.java to edit this template</w:t>
      </w:r>
    </w:p>
    <w:p w14:paraId="5182D6D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*/</w:t>
      </w:r>
    </w:p>
    <w:p w14:paraId="2379D0E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package worker;</w:t>
      </w:r>
    </w:p>
    <w:p w14:paraId="134EED21" w14:textId="77777777" w:rsidR="00A00406" w:rsidRPr="00A00406" w:rsidRDefault="00A00406" w:rsidP="00A00406">
      <w:pPr>
        <w:pStyle w:val="PCode"/>
        <w:rPr>
          <w:lang w:val="en-US"/>
        </w:rPr>
      </w:pPr>
    </w:p>
    <w:p w14:paraId="70569E62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>import beans.Manga;</w:t>
      </w:r>
    </w:p>
    <w:p w14:paraId="46070672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>import com.google.gson.Gson;</w:t>
      </w:r>
    </w:p>
    <w:p w14:paraId="168F0C2C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>import com.google.gson.GsonBuilder;</w:t>
      </w:r>
    </w:p>
    <w:p w14:paraId="55EBD6F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java.sql.Connection;</w:t>
      </w:r>
    </w:p>
    <w:p w14:paraId="53A2A29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java.sql.DriverManager;</w:t>
      </w:r>
    </w:p>
    <w:p w14:paraId="2145358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java.sql.PreparedStatement;</w:t>
      </w:r>
    </w:p>
    <w:p w14:paraId="77245E3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java.sql.ResultSet;</w:t>
      </w:r>
    </w:p>
    <w:p w14:paraId="493FC88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java.sql.SQLException;</w:t>
      </w:r>
    </w:p>
    <w:p w14:paraId="2EFC23BB" w14:textId="77777777" w:rsidR="00A00406" w:rsidRDefault="00A00406" w:rsidP="00A00406">
      <w:pPr>
        <w:pStyle w:val="PCode"/>
      </w:pPr>
      <w:r>
        <w:t>import java.sql.Statement;</w:t>
      </w:r>
    </w:p>
    <w:p w14:paraId="19F3841E" w14:textId="77777777" w:rsidR="00A00406" w:rsidRDefault="00A00406" w:rsidP="00A00406">
      <w:pPr>
        <w:pStyle w:val="PCode"/>
      </w:pPr>
      <w:r>
        <w:t>import java.util.ArrayList;</w:t>
      </w:r>
    </w:p>
    <w:p w14:paraId="36975866" w14:textId="77777777" w:rsidR="00776832" w:rsidRDefault="00776832" w:rsidP="00776832">
      <w:pPr>
        <w:pStyle w:val="PCode"/>
      </w:pPr>
      <w:r>
        <w:t>import java.util.List;</w:t>
      </w:r>
    </w:p>
    <w:p w14:paraId="2E203BCE" w14:textId="671562A6" w:rsidR="00A00406" w:rsidRDefault="00A00406" w:rsidP="00A00406">
      <w:pPr>
        <w:pStyle w:val="PCode"/>
      </w:pPr>
      <w:r>
        <w:t>import java.util.logging.Level;</w:t>
      </w:r>
    </w:p>
    <w:p w14:paraId="25A31D90" w14:textId="77777777" w:rsidR="00A00406" w:rsidRDefault="00A00406" w:rsidP="00A00406">
      <w:pPr>
        <w:pStyle w:val="PCode"/>
      </w:pPr>
      <w:r>
        <w:t>import java.util.logging.Logger;</w:t>
      </w:r>
    </w:p>
    <w:p w14:paraId="7DB1DAFA" w14:textId="77777777" w:rsidR="00A00406" w:rsidRDefault="00A00406" w:rsidP="00A00406">
      <w:pPr>
        <w:pStyle w:val="PCode"/>
      </w:pPr>
    </w:p>
    <w:p w14:paraId="2B2A957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/**</w:t>
      </w:r>
    </w:p>
    <w:p w14:paraId="1BB4DE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</w:t>
      </w:r>
    </w:p>
    <w:p w14:paraId="04D27AD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@author desousar</w:t>
      </w:r>
    </w:p>
    <w:p w14:paraId="19C0479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*/</w:t>
      </w:r>
    </w:p>
    <w:p w14:paraId="0086C3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public class Wrk {</w:t>
      </w:r>
    </w:p>
    <w:p w14:paraId="4D0E4FB7" w14:textId="77777777" w:rsidR="00A00406" w:rsidRPr="00A00406" w:rsidRDefault="00A00406" w:rsidP="00A00406">
      <w:pPr>
        <w:pStyle w:val="PCode"/>
        <w:rPr>
          <w:lang w:val="en-US"/>
        </w:rPr>
      </w:pPr>
    </w:p>
    <w:p w14:paraId="3915075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Connection jdbcConnection;</w:t>
      </w:r>
    </w:p>
    <w:p w14:paraId="76C723BD" w14:textId="77777777" w:rsidR="00A00406" w:rsidRPr="00A00406" w:rsidRDefault="00A00406" w:rsidP="00A00406">
      <w:pPr>
        <w:pStyle w:val="PCode"/>
        <w:rPr>
          <w:lang w:val="en-US"/>
        </w:rPr>
      </w:pPr>
    </w:p>
    <w:p w14:paraId="50B2FE0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Wrk() {</w:t>
      </w:r>
    </w:p>
    <w:p w14:paraId="7DC8097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jdbcConnection = null;</w:t>
      </w:r>
    </w:p>
    <w:p w14:paraId="7E1FF98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2BB4FEC6" w14:textId="77777777" w:rsidR="00A00406" w:rsidRPr="00A00406" w:rsidRDefault="00A00406" w:rsidP="00A00406">
      <w:pPr>
        <w:pStyle w:val="PCode"/>
        <w:rPr>
          <w:lang w:val="en-US"/>
        </w:rPr>
      </w:pPr>
    </w:p>
    <w:p w14:paraId="599EAB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boolean dbConnect() {</w:t>
      </w:r>
    </w:p>
    <w:p w14:paraId="3716CEA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false;</w:t>
      </w:r>
    </w:p>
    <w:p w14:paraId="0101A33A" w14:textId="77777777" w:rsidR="00A00406" w:rsidRPr="004F5E85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r w:rsidRPr="004F5E85">
        <w:rPr>
          <w:lang w:val="en-US"/>
        </w:rPr>
        <w:t>try {</w:t>
      </w:r>
    </w:p>
    <w:p w14:paraId="36DF860B" w14:textId="77777777" w:rsidR="00A00406" w:rsidRPr="004F5E85" w:rsidRDefault="00A00406" w:rsidP="00A00406">
      <w:pPr>
        <w:pStyle w:val="PCode"/>
        <w:rPr>
          <w:lang w:val="en-US"/>
        </w:rPr>
      </w:pPr>
      <w:r w:rsidRPr="004F5E85">
        <w:rPr>
          <w:lang w:val="en-US"/>
        </w:rPr>
        <w:t xml:space="preserve">            if (jdbcConnection == null) {</w:t>
      </w:r>
    </w:p>
    <w:p w14:paraId="382620A6" w14:textId="77777777" w:rsidR="00A00406" w:rsidRDefault="00A00406" w:rsidP="00A00406">
      <w:pPr>
        <w:pStyle w:val="PCode"/>
      </w:pPr>
      <w:r w:rsidRPr="004F5E85">
        <w:rPr>
          <w:lang w:val="en-US"/>
        </w:rPr>
        <w:t xml:space="preserve">                </w:t>
      </w:r>
      <w:r>
        <w:t>//On spécifie que notre driver est JDBC</w:t>
      </w:r>
    </w:p>
    <w:p w14:paraId="29BF5EA4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Class.forName("com.mysql.jdbc.Driver");</w:t>
      </w:r>
    </w:p>
    <w:p w14:paraId="2D9E875B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//L'URL se compose de l'adresse de notre base de données, ainsi que</w:t>
      </w:r>
    </w:p>
    <w:p w14:paraId="35BB765E" w14:textId="77777777" w:rsidR="00A00406" w:rsidRDefault="00A00406" w:rsidP="00A00406">
      <w:pPr>
        <w:pStyle w:val="PCode"/>
      </w:pPr>
      <w:r>
        <w:t xml:space="preserve">                //la base de données à utiliser.</w:t>
      </w:r>
    </w:p>
    <w:p w14:paraId="73B8B27C" w14:textId="77777777" w:rsidR="00A00406" w:rsidRDefault="00A00406" w:rsidP="00A00406">
      <w:pPr>
        <w:pStyle w:val="PCode"/>
      </w:pPr>
      <w:r>
        <w:t xml:space="preserve">                String url = "jdbc:mysql://desousar.emf-informatique.ch:3306/desousar_133_gestionmanga?serverTimezone=CET";</w:t>
      </w:r>
    </w:p>
    <w:p w14:paraId="0FA4440C" w14:textId="77777777" w:rsidR="00A00406" w:rsidRDefault="00A00406" w:rsidP="00A00406">
      <w:pPr>
        <w:pStyle w:val="PCode"/>
      </w:pPr>
      <w:r>
        <w:t xml:space="preserve">                //On essaie de se connecter à notre URL à partir d'un identifiant. </w:t>
      </w:r>
    </w:p>
    <w:p w14:paraId="2BD343B9" w14:textId="77777777" w:rsidR="00A00406" w:rsidRDefault="00A00406" w:rsidP="00A00406">
      <w:pPr>
        <w:pStyle w:val="PCode"/>
      </w:pPr>
      <w:r>
        <w:t xml:space="preserve">                //Ici, le nom d'utilisateur est "desousar_root133",et le mot de pass est {Y[zROWnN;*&amp; .</w:t>
      </w:r>
    </w:p>
    <w:p w14:paraId="62D9CEFF" w14:textId="77777777" w:rsidR="00A00406" w:rsidRDefault="00A00406" w:rsidP="00A00406">
      <w:pPr>
        <w:pStyle w:val="PCode"/>
      </w:pPr>
      <w:r>
        <w:t xml:space="preserve">                //Si la connexion est réussie, la méthode "getConnection" renverra "true".</w:t>
      </w:r>
    </w:p>
    <w:p w14:paraId="58E6EEB7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jdbcConnection = DriverManager.getConnection(url, "desousar_root133", "{Y[zROWnN;*&amp;");</w:t>
      </w:r>
    </w:p>
    <w:p w14:paraId="2E60D9C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true;</w:t>
      </w:r>
    </w:p>
    <w:p w14:paraId="548F14A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1017824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 catch (SQLException b) {</w:t>
      </w:r>
    </w:p>
    <w:p w14:paraId="70EE18E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Logger.getLogger(Wrk.class.getName()).log(Level.SEVERE, null, b);</w:t>
      </w:r>
    </w:p>
    <w:p w14:paraId="793DAB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 catch (ClassNotFoundException ex) {</w:t>
      </w:r>
    </w:p>
    <w:p w14:paraId="4DEF3B2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Logger.getLogger(Wrk.class.getName()).log(Level.SEVERE, null, ex);</w:t>
      </w:r>
    </w:p>
    <w:p w14:paraId="6DBD0907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r>
        <w:t>}</w:t>
      </w:r>
    </w:p>
    <w:p w14:paraId="081044C9" w14:textId="77777777" w:rsidR="00A00406" w:rsidRDefault="00A00406" w:rsidP="00A00406">
      <w:pPr>
        <w:pStyle w:val="PCode"/>
      </w:pPr>
      <w:r>
        <w:t xml:space="preserve">        //Si la connexion s'est bien passée, on renvoie "true", sinon "false".</w:t>
      </w:r>
    </w:p>
    <w:p w14:paraId="732B9494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</w:t>
      </w:r>
      <w:r w:rsidRPr="00A00406">
        <w:rPr>
          <w:lang w:val="en-US"/>
        </w:rPr>
        <w:t>return ok;</w:t>
      </w:r>
    </w:p>
    <w:p w14:paraId="69EFEF7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34C3AD2F" w14:textId="77777777" w:rsidR="00A00406" w:rsidRPr="00A00406" w:rsidRDefault="00A00406" w:rsidP="00A00406">
      <w:pPr>
        <w:pStyle w:val="PCode"/>
        <w:rPr>
          <w:lang w:val="en-US"/>
        </w:rPr>
      </w:pPr>
    </w:p>
    <w:p w14:paraId="51D7B9F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boolean dbDisconnect() {</w:t>
      </w:r>
    </w:p>
    <w:p w14:paraId="5C05328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r>
        <w:t>boolean ok = false;</w:t>
      </w:r>
    </w:p>
    <w:p w14:paraId="4E707F65" w14:textId="77777777" w:rsidR="00A00406" w:rsidRDefault="00A00406" w:rsidP="00A00406">
      <w:pPr>
        <w:pStyle w:val="PCode"/>
      </w:pPr>
      <w:r>
        <w:t xml:space="preserve">        // On vérifie si une connexion est toujours présente (donc pas nulle)</w:t>
      </w:r>
    </w:p>
    <w:p w14:paraId="4CD4266C" w14:textId="77777777" w:rsidR="00A00406" w:rsidRDefault="00A00406" w:rsidP="00A00406">
      <w:pPr>
        <w:pStyle w:val="PCode"/>
      </w:pPr>
      <w:r>
        <w:t xml:space="preserve">        if (jdbcConnection != null) {</w:t>
      </w:r>
    </w:p>
    <w:p w14:paraId="01D2EA2F" w14:textId="77777777" w:rsidR="00A00406" w:rsidRDefault="00A00406" w:rsidP="00A00406">
      <w:pPr>
        <w:pStyle w:val="PCode"/>
      </w:pPr>
      <w:r>
        <w:lastRenderedPageBreak/>
        <w:t xml:space="preserve">            try {</w:t>
      </w:r>
    </w:p>
    <w:p w14:paraId="136EC499" w14:textId="77777777" w:rsidR="00A00406" w:rsidRDefault="00A00406" w:rsidP="00A00406">
      <w:pPr>
        <w:pStyle w:val="PCode"/>
      </w:pPr>
      <w:r>
        <w:t xml:space="preserve">                // On essaie de fermer la connexion, puis "vide" la variable.</w:t>
      </w:r>
    </w:p>
    <w:p w14:paraId="1B78EBE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jdbcConnection.close();</w:t>
      </w:r>
    </w:p>
    <w:p w14:paraId="08FF41A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jdbcConnection = null;</w:t>
      </w:r>
    </w:p>
    <w:p w14:paraId="4387899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true;</w:t>
      </w:r>
    </w:p>
    <w:p w14:paraId="41B6A7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(SQLException ex) {</w:t>
      </w:r>
    </w:p>
    <w:p w14:paraId="17380EB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Logger.getLogger(Wrk.class.getName()).log(Level.SEVERE, null, ex);</w:t>
      </w:r>
    </w:p>
    <w:p w14:paraId="5C9A34A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22E232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5AA8BD9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167E929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10CA75F0" w14:textId="77777777" w:rsidR="00A00406" w:rsidRPr="00A00406" w:rsidRDefault="00A00406" w:rsidP="00A00406">
      <w:pPr>
        <w:pStyle w:val="PCode"/>
        <w:rPr>
          <w:lang w:val="en-US"/>
        </w:rPr>
      </w:pPr>
    </w:p>
    <w:p w14:paraId="4522A2B1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public String lireManga() {</w:t>
      </w:r>
    </w:p>
    <w:p w14:paraId="0EC92B23" w14:textId="3A767843" w:rsidR="00A00406" w:rsidRPr="00F17332" w:rsidRDefault="00776832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ArrayList&lt;Manga</w:t>
      </w:r>
      <w:r w:rsidR="00A00406" w:rsidRPr="00F17332">
        <w:rPr>
          <w:lang w:val="en-US"/>
        </w:rPr>
        <w:t>&gt; resultat = new ArrayList&lt;&gt;();</w:t>
      </w:r>
    </w:p>
    <w:p w14:paraId="56888653" w14:textId="77777777" w:rsidR="00A00406" w:rsidRPr="00F17332" w:rsidRDefault="00A00406" w:rsidP="00A00406">
      <w:pPr>
        <w:pStyle w:val="PCode"/>
        <w:rPr>
          <w:lang w:val="en-US"/>
        </w:rPr>
      </w:pPr>
      <w:r w:rsidRPr="00F17332">
        <w:rPr>
          <w:lang w:val="en-US"/>
        </w:rPr>
        <w:t xml:space="preserve">        Statement stmt = null;</w:t>
      </w:r>
    </w:p>
    <w:p w14:paraId="4E960939" w14:textId="77777777" w:rsidR="00A00406" w:rsidRPr="00F17332" w:rsidRDefault="00A00406" w:rsidP="00A00406">
      <w:pPr>
        <w:pStyle w:val="PCode"/>
        <w:rPr>
          <w:lang w:val="en-US"/>
        </w:rPr>
      </w:pPr>
      <w:r w:rsidRPr="00F17332">
        <w:rPr>
          <w:lang w:val="en-US"/>
        </w:rPr>
        <w:t xml:space="preserve">        ResultSet rs = null;</w:t>
      </w:r>
    </w:p>
    <w:p w14:paraId="6CECBF33" w14:textId="6DF062C7" w:rsidR="00A00406" w:rsidRPr="00776832" w:rsidRDefault="00A00406" w:rsidP="00A00406">
      <w:pPr>
        <w:pStyle w:val="PCode"/>
        <w:rPr>
          <w:lang w:val="en-US"/>
        </w:rPr>
      </w:pPr>
    </w:p>
    <w:p w14:paraId="516FEC28" w14:textId="77777777" w:rsidR="00A00406" w:rsidRPr="00776832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if (dbConnect()) {</w:t>
      </w:r>
    </w:p>
    <w:p w14:paraId="4DC39246" w14:textId="77777777" w:rsidR="00A00406" w:rsidRPr="00776832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    try {</w:t>
      </w:r>
    </w:p>
    <w:p w14:paraId="471B9986" w14:textId="77777777" w:rsidR="00A00406" w:rsidRPr="00A00406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</w:t>
      </w:r>
      <w:r w:rsidRPr="00A00406">
        <w:rPr>
          <w:lang w:val="en-US"/>
        </w:rPr>
        <w:t>if ((stmt = jdbcConnection.createStatement()) != null) {</w:t>
      </w:r>
    </w:p>
    <w:p w14:paraId="1191F349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String sql = "SELECT * FROM t_manga ORDER BY NomDuManga;";</w:t>
      </w:r>
    </w:p>
    <w:p w14:paraId="7F8FB132" w14:textId="3A0A4E3A" w:rsidR="00A00406" w:rsidRPr="00776832" w:rsidRDefault="00A00406" w:rsidP="00A00406">
      <w:pPr>
        <w:pStyle w:val="PCode"/>
        <w:rPr>
          <w:lang w:val="en-US"/>
        </w:rPr>
      </w:pPr>
    </w:p>
    <w:p w14:paraId="468DC05A" w14:textId="77777777" w:rsidR="00A00406" w:rsidRPr="00A00406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</w:t>
      </w:r>
      <w:r w:rsidRPr="00A00406">
        <w:rPr>
          <w:lang w:val="en-US"/>
        </w:rPr>
        <w:t>if ((rs = stmt.executeQuery(sql)) != null) {</w:t>
      </w:r>
    </w:p>
    <w:p w14:paraId="5525D7C8" w14:textId="77777777" w:rsidR="00A00406" w:rsidRPr="00776832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while (rs.next()) {</w:t>
      </w:r>
    </w:p>
    <w:p w14:paraId="2BBED6C0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Manga manga = new Manga();</w:t>
      </w:r>
    </w:p>
    <w:p w14:paraId="53413C05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manga.setPk_manga(rs.getString("pk_manga"));</w:t>
      </w:r>
    </w:p>
    <w:p w14:paraId="08A87578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manga.setNomDuManga(rs.getString("NomDuManga"));</w:t>
      </w:r>
    </w:p>
    <w:p w14:paraId="41AF346A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manga.setNomDuTome(rs.getString("NomDuTome"));</w:t>
      </w:r>
    </w:p>
    <w:p w14:paraId="797AACB5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manga.setNumeroDuTome(rs.getString("NumeroDuTome"));</w:t>
      </w:r>
    </w:p>
    <w:p w14:paraId="724092AA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manga.setImage(rs.getString("Image"));</w:t>
      </w:r>
    </w:p>
    <w:p w14:paraId="324767CA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resultat.add(manga);</w:t>
      </w:r>
    </w:p>
    <w:p w14:paraId="786576BD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}</w:t>
      </w:r>
    </w:p>
    <w:p w14:paraId="67892000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}</w:t>
      </w:r>
    </w:p>
    <w:p w14:paraId="58D8B460" w14:textId="3867CA22" w:rsidR="00A00406" w:rsidRPr="00776832" w:rsidRDefault="00A00406" w:rsidP="00A00406">
      <w:pPr>
        <w:pStyle w:val="PCode"/>
        <w:rPr>
          <w:lang w:val="en-US"/>
        </w:rPr>
      </w:pPr>
    </w:p>
    <w:p w14:paraId="0C8C9B19" w14:textId="77777777" w:rsidR="00A00406" w:rsidRPr="00A00406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</w:t>
      </w:r>
      <w:r w:rsidRPr="00A00406">
        <w:rPr>
          <w:lang w:val="en-US"/>
        </w:rPr>
        <w:t>rs.close();</w:t>
      </w:r>
    </w:p>
    <w:p w14:paraId="0926C7D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rs = null;</w:t>
      </w:r>
    </w:p>
    <w:p w14:paraId="2FCDD1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stmt.close();</w:t>
      </w:r>
    </w:p>
    <w:p w14:paraId="05F4D7F9" w14:textId="00C243A3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stmt</w:t>
      </w:r>
      <w:r w:rsidR="00776832" w:rsidRPr="00776832">
        <w:rPr>
          <w:lang w:val="en-US"/>
        </w:rPr>
        <w:t xml:space="preserve"> = null;</w:t>
      </w:r>
    </w:p>
    <w:p w14:paraId="1D0E0C6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3EFF887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(SQLException ex) {</w:t>
      </w:r>
    </w:p>
    <w:p w14:paraId="6C221E8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Logger.getLogger(Wrk.class.getName()).log(Level.SEVERE, null, ex);</w:t>
      </w:r>
    </w:p>
    <w:p w14:paraId="51E87D37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} finally {</w:t>
      </w:r>
    </w:p>
    <w:p w14:paraId="7CF06E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2EC5213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B975A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5868503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34DB283A" w14:textId="77777777" w:rsidR="00A00406" w:rsidRPr="00776832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r w:rsidRPr="00776832">
        <w:rPr>
          <w:lang w:val="en-US"/>
        </w:rPr>
        <w:t>rs = null;</w:t>
      </w:r>
    </w:p>
    <w:p w14:paraId="56A2FA68" w14:textId="77777777" w:rsidR="00A00406" w:rsidRPr="00776832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}</w:t>
      </w:r>
    </w:p>
    <w:p w14:paraId="456D509B" w14:textId="77777777" w:rsidR="00A00406" w:rsidRPr="00776832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} catch (SQLException ex) {</w:t>
      </w:r>
    </w:p>
    <w:p w14:paraId="0DBA2892" w14:textId="77777777" w:rsidR="00A00406" w:rsidRPr="00A00406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39B32F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A3F644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CF61C4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(stmt != null) {</w:t>
      </w:r>
    </w:p>
    <w:p w14:paraId="68A8BE7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stmt.close();</w:t>
      </w:r>
    </w:p>
    <w:p w14:paraId="2CA0BFA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stmt = null;</w:t>
      </w:r>
    </w:p>
    <w:p w14:paraId="2DE5B91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0F9B8F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673A866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Logger.getLogger(Wrk.class.getName()).log(Level.SEVERE, null, ex);</w:t>
      </w:r>
    </w:p>
    <w:p w14:paraId="4B42AB4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57B1B3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574AFC9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4BCFF17E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Gson gson = new GsonBuilder().create();</w:t>
      </w:r>
    </w:p>
    <w:p w14:paraId="03703FC6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String json = gson.toJson(resultat);</w:t>
      </w:r>
    </w:p>
    <w:p w14:paraId="044B4FF9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/*json.replace("[","");</w:t>
      </w:r>
    </w:p>
    <w:p w14:paraId="5847AA0B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json.replace("]", "");*/</w:t>
      </w:r>
    </w:p>
    <w:p w14:paraId="505356BD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return json;</w:t>
      </w:r>
    </w:p>
    <w:p w14:paraId="7BA6A9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43BE520D" w14:textId="77777777" w:rsidR="00A00406" w:rsidRPr="00A00406" w:rsidRDefault="00A00406" w:rsidP="00A00406">
      <w:pPr>
        <w:pStyle w:val="PCode"/>
        <w:rPr>
          <w:lang w:val="en-US"/>
        </w:rPr>
      </w:pPr>
    </w:p>
    <w:p w14:paraId="775E910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public boolean addManga(String nomDuTome, String nomDuManga, String numeroDuTome, String image) {</w:t>
      </w:r>
    </w:p>
    <w:p w14:paraId="01EE2D8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false;</w:t>
      </w:r>
    </w:p>
    <w:p w14:paraId="2956780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Statement stmt = null;</w:t>
      </w:r>
    </w:p>
    <w:p w14:paraId="75477D6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null;</w:t>
      </w:r>
    </w:p>
    <w:p w14:paraId="52A2FFF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(dbConnect()) {</w:t>
      </w:r>
    </w:p>
    <w:p w14:paraId="52423989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PreparedStatement ps = null;</w:t>
      </w:r>
    </w:p>
    <w:p w14:paraId="51A62D50" w14:textId="77777777" w:rsidR="00A00406" w:rsidRDefault="00A00406" w:rsidP="00A00406">
      <w:pPr>
        <w:pStyle w:val="PCode"/>
      </w:pPr>
      <w:r>
        <w:t xml:space="preserve">            try {</w:t>
      </w:r>
    </w:p>
    <w:p w14:paraId="6F252928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7FA8CE3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09FC7A1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jdbcConnection.prepareStatement("INSERT INTO t_manga (NomDuManga, NomDuTome, NumeroDuTome, Image) VALUES (?, ?, ?, ?)");</w:t>
      </w:r>
    </w:p>
    <w:p w14:paraId="35E470F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17CD83F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ps.setString(1, nomDuManga);</w:t>
      </w:r>
    </w:p>
    <w:p w14:paraId="424BD6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ps.setString(2, nomDuTome);</w:t>
      </w:r>
    </w:p>
    <w:p w14:paraId="7264281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ps.setString(3, numeroDuTome);</w:t>
      </w:r>
    </w:p>
    <w:p w14:paraId="076370A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ps.setString(4, image);</w:t>
      </w:r>
    </w:p>
    <w:p w14:paraId="0CE545E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Execute the SQL statement</w:t>
      </w:r>
    </w:p>
    <w:p w14:paraId="52B69DB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int rowsInserted = ps.executeUpdate();</w:t>
      </w:r>
    </w:p>
    <w:p w14:paraId="42CD01D8" w14:textId="77777777" w:rsidR="00A00406" w:rsidRPr="00776832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r w:rsidRPr="00776832">
        <w:rPr>
          <w:lang w:val="en-US"/>
        </w:rPr>
        <w:t>ok = rowsInserted &gt; 0;</w:t>
      </w:r>
    </w:p>
    <w:p w14:paraId="4DCC942F" w14:textId="77777777" w:rsidR="00A00406" w:rsidRDefault="00A00406" w:rsidP="00A00406">
      <w:pPr>
        <w:pStyle w:val="PCode"/>
      </w:pPr>
      <w:r w:rsidRPr="00776832">
        <w:rPr>
          <w:lang w:val="en-US"/>
        </w:rPr>
        <w:t xml:space="preserve">                </w:t>
      </w:r>
      <w:r>
        <w:t>//On ferme le tout pour optimiser les performances.</w:t>
      </w:r>
    </w:p>
    <w:p w14:paraId="3C5DAB50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7081E68A" w14:textId="77777777" w:rsidR="00A00406" w:rsidRPr="00CE70AD" w:rsidRDefault="00A00406" w:rsidP="00A00406">
      <w:pPr>
        <w:pStyle w:val="PCode"/>
      </w:pPr>
      <w:r>
        <w:t xml:space="preserve">                </w:t>
      </w:r>
      <w:r w:rsidRPr="00CE70AD">
        <w:t>Logger.getLogger(Wrk.class.getName()).log(Level.SEVERE, null, ex);</w:t>
      </w:r>
    </w:p>
    <w:p w14:paraId="42762B1A" w14:textId="77777777" w:rsidR="00A00406" w:rsidRDefault="00A00406" w:rsidP="00A00406">
      <w:pPr>
        <w:pStyle w:val="PCode"/>
      </w:pPr>
      <w:r w:rsidRPr="00CE70AD">
        <w:t xml:space="preserve">            </w:t>
      </w:r>
      <w:r>
        <w:t>} //On repasse les variables pour vérifier que tout est bien fermé.</w:t>
      </w:r>
    </w:p>
    <w:p w14:paraId="4A605EBC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6E1F27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3C37F48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9ACFC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0C58936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3D1AD5EB" w14:textId="77777777" w:rsidR="00A00406" w:rsidRPr="00CE70AD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r w:rsidRPr="00CE70AD">
        <w:rPr>
          <w:lang w:val="en-US"/>
        </w:rPr>
        <w:t>rs = null;</w:t>
      </w:r>
    </w:p>
    <w:p w14:paraId="498D5E81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}</w:t>
      </w:r>
    </w:p>
    <w:p w14:paraId="4F6F554D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} catch (SQLException ex) {</w:t>
      </w:r>
    </w:p>
    <w:p w14:paraId="7D284E06" w14:textId="77777777" w:rsidR="00A00406" w:rsidRPr="00A00406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0E46415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384504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AD67C7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(ps != null) {</w:t>
      </w:r>
    </w:p>
    <w:p w14:paraId="217210C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ps.close();</w:t>
      </w:r>
    </w:p>
    <w:p w14:paraId="2FFADF4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r>
        <w:t>ps = null;</w:t>
      </w:r>
    </w:p>
    <w:p w14:paraId="4653EAED" w14:textId="77777777" w:rsidR="00A00406" w:rsidRDefault="00A00406" w:rsidP="00A00406">
      <w:pPr>
        <w:pStyle w:val="PCode"/>
      </w:pPr>
      <w:r>
        <w:t xml:space="preserve">                    }</w:t>
      </w:r>
    </w:p>
    <w:p w14:paraId="1C685AEB" w14:textId="77777777" w:rsidR="00A00406" w:rsidRDefault="00A00406" w:rsidP="00A00406">
      <w:pPr>
        <w:pStyle w:val="PCode"/>
      </w:pPr>
      <w:r>
        <w:t xml:space="preserve">                } catch (SQLException ex) {</w:t>
      </w:r>
    </w:p>
    <w:p w14:paraId="6A74B48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1A3E59A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5019D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0A0BD3E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02CD837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21391C5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2700DA40" w14:textId="77777777" w:rsidR="00A00406" w:rsidRPr="00A00406" w:rsidRDefault="00A00406" w:rsidP="00A00406">
      <w:pPr>
        <w:pStyle w:val="PCode"/>
        <w:rPr>
          <w:lang w:val="en-US"/>
        </w:rPr>
      </w:pPr>
    </w:p>
    <w:p w14:paraId="66C18CE9" w14:textId="37A96A0E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modifyManga(int pk,</w:t>
      </w:r>
      <w:r w:rsidR="00776832" w:rsidRPr="00776832">
        <w:rPr>
          <w:lang w:val="en-US"/>
        </w:rPr>
        <w:t xml:space="preserve"> </w:t>
      </w:r>
      <w:r w:rsidRPr="00A00406">
        <w:rPr>
          <w:lang w:val="en-US"/>
        </w:rPr>
        <w:t>String nomDuTome, String nomDuManga, String numeroDuTome, String image) {</w:t>
      </w:r>
    </w:p>
    <w:p w14:paraId="2A47A1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false;</w:t>
      </w:r>
    </w:p>
    <w:p w14:paraId="1904254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opendb = dbConnect();</w:t>
      </w:r>
    </w:p>
    <w:p w14:paraId="4F17A7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null;</w:t>
      </w:r>
    </w:p>
    <w:p w14:paraId="596FB04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(opendb) {</w:t>
      </w:r>
    </w:p>
    <w:p w14:paraId="2CC978FE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PreparedStatement ps = null;</w:t>
      </w:r>
    </w:p>
    <w:p w14:paraId="483377C6" w14:textId="77777777" w:rsidR="00A00406" w:rsidRDefault="00A00406" w:rsidP="00A00406">
      <w:pPr>
        <w:pStyle w:val="PCode"/>
      </w:pPr>
      <w:r>
        <w:t xml:space="preserve">            try {</w:t>
      </w:r>
    </w:p>
    <w:p w14:paraId="7986B60D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400309B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F99324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jdbcConnection.prepareStatement("Update t_manga SET NomDuManga = ?, NomDuTome = ?, NumeroDuTome = ?, Image=? WHERE PK_Manga = ?");</w:t>
      </w:r>
    </w:p>
    <w:p w14:paraId="4329FA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3C750E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ps.setString(1, nomDuManga);</w:t>
      </w:r>
    </w:p>
    <w:p w14:paraId="71C007F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ps.setString(2, nomDuTome);</w:t>
      </w:r>
    </w:p>
    <w:p w14:paraId="6EFE6CC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ps.setString(3, numeroDuTome);</w:t>
      </w:r>
    </w:p>
    <w:p w14:paraId="319F738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ps.setString(4, image);</w:t>
      </w:r>
    </w:p>
    <w:p w14:paraId="4D207B5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ps.setInt(5, pk);</w:t>
      </w:r>
    </w:p>
    <w:p w14:paraId="72282B91" w14:textId="77777777" w:rsidR="00A00406" w:rsidRPr="009D73D1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r w:rsidRPr="009D73D1">
        <w:rPr>
          <w:lang w:val="en-US"/>
        </w:rPr>
        <w:t>ps.executeUpdate();</w:t>
      </w:r>
    </w:p>
    <w:p w14:paraId="0A1C42A7" w14:textId="79566A82" w:rsidR="00A00406" w:rsidRPr="009D73D1" w:rsidRDefault="00A00406" w:rsidP="00A00406">
      <w:pPr>
        <w:pStyle w:val="PCode"/>
        <w:rPr>
          <w:lang w:val="en-US"/>
        </w:rPr>
      </w:pPr>
      <w:r w:rsidRPr="009D73D1">
        <w:rPr>
          <w:lang w:val="en-US"/>
        </w:rPr>
        <w:t xml:space="preserve">               </w:t>
      </w:r>
      <w:r w:rsidR="00776832" w:rsidRPr="009D73D1">
        <w:rPr>
          <w:lang w:val="en-US"/>
        </w:rPr>
        <w:t xml:space="preserve"> </w:t>
      </w:r>
      <w:r w:rsidRPr="009D73D1">
        <w:rPr>
          <w:lang w:val="en-US"/>
        </w:rPr>
        <w:t>ok =</w:t>
      </w:r>
      <w:r w:rsidR="00776832" w:rsidRPr="009D73D1">
        <w:rPr>
          <w:lang w:val="en-US"/>
        </w:rPr>
        <w:t xml:space="preserve"> </w:t>
      </w:r>
      <w:r w:rsidRPr="009D73D1">
        <w:rPr>
          <w:lang w:val="en-US"/>
        </w:rPr>
        <w:t>true;</w:t>
      </w:r>
    </w:p>
    <w:p w14:paraId="7935C693" w14:textId="77777777" w:rsidR="00A00406" w:rsidRDefault="00A00406" w:rsidP="00A00406">
      <w:pPr>
        <w:pStyle w:val="PCode"/>
      </w:pPr>
      <w:r w:rsidRPr="009D73D1">
        <w:rPr>
          <w:lang w:val="en-US"/>
        </w:rPr>
        <w:t xml:space="preserve">                </w:t>
      </w:r>
      <w:r>
        <w:t>//On ferme le tout pour optimiser les performances.</w:t>
      </w:r>
    </w:p>
    <w:p w14:paraId="1F0FE14D" w14:textId="77777777" w:rsidR="00A00406" w:rsidRDefault="00A00406" w:rsidP="00A00406">
      <w:pPr>
        <w:pStyle w:val="PCode"/>
      </w:pPr>
      <w:r>
        <w:lastRenderedPageBreak/>
        <w:t xml:space="preserve">            } catch (SQLException ex) {</w:t>
      </w:r>
    </w:p>
    <w:p w14:paraId="3F431007" w14:textId="77777777" w:rsidR="00A00406" w:rsidRPr="00CE70AD" w:rsidRDefault="00A00406" w:rsidP="00A00406">
      <w:pPr>
        <w:pStyle w:val="PCode"/>
      </w:pPr>
      <w:r>
        <w:t xml:space="preserve">                </w:t>
      </w:r>
      <w:r w:rsidRPr="00CE70AD">
        <w:t>Logger.getLogger(Wrk.class.getName()).log(Level.SEVERE, null, ex);</w:t>
      </w:r>
    </w:p>
    <w:p w14:paraId="0ACABA35" w14:textId="77777777" w:rsidR="00A00406" w:rsidRDefault="00A00406" w:rsidP="00A00406">
      <w:pPr>
        <w:pStyle w:val="PCode"/>
      </w:pPr>
      <w:r w:rsidRPr="00CE70AD">
        <w:t xml:space="preserve">            </w:t>
      </w:r>
      <w:r>
        <w:t>} //On repasse les variables pour vérifier que tout est bien fermé.</w:t>
      </w:r>
    </w:p>
    <w:p w14:paraId="1E5638AE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6CC9323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7D9955D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E7F8A9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7DF4F9E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3A240988" w14:textId="77777777" w:rsidR="00A00406" w:rsidRPr="00CE70AD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r w:rsidRPr="00CE70AD">
        <w:rPr>
          <w:lang w:val="en-US"/>
        </w:rPr>
        <w:t>rs = null;</w:t>
      </w:r>
    </w:p>
    <w:p w14:paraId="138E6E91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}</w:t>
      </w:r>
    </w:p>
    <w:p w14:paraId="5A346114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} catch (SQLException ex) {</w:t>
      </w:r>
    </w:p>
    <w:p w14:paraId="267D2325" w14:textId="77777777" w:rsidR="00A00406" w:rsidRPr="00A00406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29BA04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05DD00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0A0345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(ps != null) {</w:t>
      </w:r>
    </w:p>
    <w:p w14:paraId="3A8A99F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ps.close();</w:t>
      </w:r>
    </w:p>
    <w:p w14:paraId="7240B9B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r>
        <w:t>ps = null;</w:t>
      </w:r>
    </w:p>
    <w:p w14:paraId="3821BBC2" w14:textId="77777777" w:rsidR="00A00406" w:rsidRDefault="00A00406" w:rsidP="00A00406">
      <w:pPr>
        <w:pStyle w:val="PCode"/>
      </w:pPr>
      <w:r>
        <w:t xml:space="preserve">                    }</w:t>
      </w:r>
    </w:p>
    <w:p w14:paraId="012CDB52" w14:textId="77777777" w:rsidR="00A00406" w:rsidRDefault="00A00406" w:rsidP="00A00406">
      <w:pPr>
        <w:pStyle w:val="PCode"/>
      </w:pPr>
      <w:r>
        <w:t xml:space="preserve">                } catch (SQLException ex) {</w:t>
      </w:r>
    </w:p>
    <w:p w14:paraId="30E6841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16668C7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7727D7A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4E8A2EF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2638F953" w14:textId="77777777" w:rsidR="00A00406" w:rsidRPr="00A00406" w:rsidRDefault="00A00406" w:rsidP="00A00406">
      <w:pPr>
        <w:pStyle w:val="PCode"/>
        <w:rPr>
          <w:lang w:val="en-US"/>
        </w:rPr>
      </w:pPr>
    </w:p>
    <w:p w14:paraId="72C1AA1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0AA6EC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4411F394" w14:textId="77777777" w:rsidR="00776832" w:rsidRPr="00776832" w:rsidRDefault="00776832" w:rsidP="00776832">
      <w:pPr>
        <w:pStyle w:val="PCode"/>
        <w:rPr>
          <w:lang w:val="en-US"/>
        </w:rPr>
      </w:pPr>
    </w:p>
    <w:p w14:paraId="40B9A0E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deleteManga(int pk) {</w:t>
      </w:r>
    </w:p>
    <w:p w14:paraId="2C5DDDD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false;</w:t>
      </w:r>
    </w:p>
    <w:p w14:paraId="2815200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opendb = dbConnect();</w:t>
      </w:r>
    </w:p>
    <w:p w14:paraId="4D79B37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null;</w:t>
      </w:r>
    </w:p>
    <w:p w14:paraId="50E67B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(opendb) {</w:t>
      </w:r>
    </w:p>
    <w:p w14:paraId="3516079A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PreparedStatement ps = null;</w:t>
      </w:r>
    </w:p>
    <w:p w14:paraId="292E80BA" w14:textId="77777777" w:rsidR="00A00406" w:rsidRDefault="00A00406" w:rsidP="00A00406">
      <w:pPr>
        <w:pStyle w:val="PCode"/>
      </w:pPr>
      <w:r>
        <w:t xml:space="preserve">            try {</w:t>
      </w:r>
    </w:p>
    <w:p w14:paraId="780D3AFB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2E9CA01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9B6D51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jdbcConnection.prepareStatement("DELETE FROM t_manga WHERE PK_Manga = ?");</w:t>
      </w:r>
    </w:p>
    <w:p w14:paraId="0619D6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2851811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ps.setInt(1, pk);</w:t>
      </w:r>
    </w:p>
    <w:p w14:paraId="59D1047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ps.executeUpdate();</w:t>
      </w:r>
    </w:p>
    <w:p w14:paraId="42A48E1D" w14:textId="0340F737" w:rsidR="00A00406" w:rsidRDefault="00A00406" w:rsidP="00A00406">
      <w:pPr>
        <w:pStyle w:val="PCode"/>
      </w:pPr>
      <w:r>
        <w:t xml:space="preserve">               </w:t>
      </w:r>
      <w:r w:rsidR="00776832">
        <w:t xml:space="preserve"> </w:t>
      </w:r>
      <w:r>
        <w:t>ok =</w:t>
      </w:r>
      <w:r w:rsidR="00776832">
        <w:t xml:space="preserve"> </w:t>
      </w:r>
      <w:r>
        <w:t>true;</w:t>
      </w:r>
    </w:p>
    <w:p w14:paraId="3DECBC50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3E01115E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4A0427DA" w14:textId="77777777" w:rsidR="00A00406" w:rsidRPr="00CE70AD" w:rsidRDefault="00A00406" w:rsidP="00A00406">
      <w:pPr>
        <w:pStyle w:val="PCode"/>
      </w:pPr>
      <w:r>
        <w:t xml:space="preserve">                </w:t>
      </w:r>
      <w:r w:rsidRPr="00CE70AD">
        <w:t>Logger.getLogger(Wrk.class.getName()).log(Level.SEVERE, null, ex);</w:t>
      </w:r>
    </w:p>
    <w:p w14:paraId="1C79B4D5" w14:textId="77777777" w:rsidR="00A00406" w:rsidRDefault="00A00406" w:rsidP="00A00406">
      <w:pPr>
        <w:pStyle w:val="PCode"/>
      </w:pPr>
      <w:r w:rsidRPr="00CE70AD">
        <w:t xml:space="preserve">            </w:t>
      </w:r>
      <w:r>
        <w:t>} //On repasse les variables pour vérifier que tout est bien fermé.</w:t>
      </w:r>
    </w:p>
    <w:p w14:paraId="041B12A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1DA7E1F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4C93C0C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B567CA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1FF943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38999303" w14:textId="77777777" w:rsidR="00A00406" w:rsidRPr="00CE70AD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r w:rsidRPr="00CE70AD">
        <w:rPr>
          <w:lang w:val="en-US"/>
        </w:rPr>
        <w:t>rs = null;</w:t>
      </w:r>
    </w:p>
    <w:p w14:paraId="76A9A038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}</w:t>
      </w:r>
    </w:p>
    <w:p w14:paraId="64748525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} catch (SQLException ex) {</w:t>
      </w:r>
    </w:p>
    <w:p w14:paraId="6524BF92" w14:textId="77777777" w:rsidR="00A00406" w:rsidRPr="00A00406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4DD629C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C0E1D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349BE42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(ps != null) {</w:t>
      </w:r>
    </w:p>
    <w:p w14:paraId="5B8C693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ps.close();</w:t>
      </w:r>
    </w:p>
    <w:p w14:paraId="34ADFE1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r>
        <w:t>ps = null;</w:t>
      </w:r>
    </w:p>
    <w:p w14:paraId="11F8686F" w14:textId="77777777" w:rsidR="00A00406" w:rsidRDefault="00A00406" w:rsidP="00A00406">
      <w:pPr>
        <w:pStyle w:val="PCode"/>
      </w:pPr>
      <w:r>
        <w:t xml:space="preserve">                    }</w:t>
      </w:r>
    </w:p>
    <w:p w14:paraId="01CB1BC8" w14:textId="77777777" w:rsidR="00A00406" w:rsidRDefault="00A00406" w:rsidP="00A00406">
      <w:pPr>
        <w:pStyle w:val="PCode"/>
      </w:pPr>
      <w:r>
        <w:t xml:space="preserve">                } catch (SQLException ex) {</w:t>
      </w:r>
    </w:p>
    <w:p w14:paraId="67F576A2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4ED520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1579A2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78C0DF6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1A4705C1" w14:textId="77777777" w:rsidR="00A00406" w:rsidRPr="00A00406" w:rsidRDefault="00A00406" w:rsidP="00A00406">
      <w:pPr>
        <w:pStyle w:val="PCode"/>
        <w:rPr>
          <w:lang w:val="en-US"/>
        </w:rPr>
      </w:pPr>
    </w:p>
    <w:p w14:paraId="31B46B7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718CAB5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}</w:t>
      </w:r>
    </w:p>
    <w:p w14:paraId="3C954DDE" w14:textId="77777777" w:rsidR="00A00406" w:rsidRPr="00A00406" w:rsidRDefault="00A00406" w:rsidP="00A00406">
      <w:pPr>
        <w:pStyle w:val="PCode"/>
        <w:rPr>
          <w:lang w:val="en-US"/>
        </w:rPr>
      </w:pPr>
    </w:p>
    <w:p w14:paraId="47D4BF48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public String lireFavoris(String userId) {</w:t>
      </w:r>
    </w:p>
    <w:p w14:paraId="47BAF59D" w14:textId="77777777" w:rsidR="00776832" w:rsidRPr="00776832" w:rsidRDefault="00776832" w:rsidP="00776832">
      <w:pPr>
        <w:pStyle w:val="PCode"/>
        <w:rPr>
          <w:lang w:val="en-US"/>
        </w:rPr>
      </w:pPr>
    </w:p>
    <w:p w14:paraId="74D5B90C" w14:textId="6E58A15D" w:rsidR="00A00406" w:rsidRPr="00776832" w:rsidRDefault="00776832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ArrayList&lt;Manga</w:t>
      </w:r>
      <w:r w:rsidR="00A00406" w:rsidRPr="00776832">
        <w:rPr>
          <w:lang w:val="en-US"/>
        </w:rPr>
        <w:t>&gt; resultat = new ArrayList&lt;&gt;();</w:t>
      </w:r>
    </w:p>
    <w:p w14:paraId="4628FCB1" w14:textId="77777777" w:rsidR="00A00406" w:rsidRPr="00776832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Statement stmt = null;</w:t>
      </w:r>
    </w:p>
    <w:p w14:paraId="2D72EB8B" w14:textId="77777777" w:rsidR="00A00406" w:rsidRPr="00776832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ResultSet rs = null;</w:t>
      </w:r>
    </w:p>
    <w:p w14:paraId="2CC2F3C9" w14:textId="77777777" w:rsidR="00A00406" w:rsidRDefault="00A00406" w:rsidP="00A00406">
      <w:pPr>
        <w:pStyle w:val="PCode"/>
      </w:pPr>
      <w:r w:rsidRPr="00776832">
        <w:rPr>
          <w:lang w:val="en-US"/>
        </w:rPr>
        <w:t xml:space="preserve">        </w:t>
      </w:r>
      <w:r>
        <w:t xml:space="preserve">//On essaie de se connecter à la base de données. </w:t>
      </w:r>
    </w:p>
    <w:p w14:paraId="4E0F3A03" w14:textId="77777777" w:rsidR="00A00406" w:rsidRDefault="00A00406" w:rsidP="00A00406">
      <w:pPr>
        <w:pStyle w:val="PCode"/>
      </w:pPr>
      <w:r>
        <w:t xml:space="preserve">        if (dbConnect()) {</w:t>
      </w:r>
    </w:p>
    <w:p w14:paraId="393176AF" w14:textId="77777777" w:rsidR="00A00406" w:rsidRDefault="00A00406" w:rsidP="00A00406">
      <w:pPr>
        <w:pStyle w:val="PCode"/>
      </w:pPr>
      <w:r>
        <w:t xml:space="preserve">            try {</w:t>
      </w:r>
    </w:p>
    <w:p w14:paraId="39A2D923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3770EB15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if ((stmt = jdbcConnection.createStatement()) != null) {</w:t>
      </w:r>
    </w:p>
    <w:p w14:paraId="01F7568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//Ce string est la requête SQL qui va récupérer les enregistrements.</w:t>
      </w:r>
    </w:p>
    <w:p w14:paraId="6693F353" w14:textId="77777777" w:rsidR="00776832" w:rsidRPr="00776832" w:rsidRDefault="00776832" w:rsidP="00776832">
      <w:pPr>
        <w:pStyle w:val="PCode"/>
        <w:rPr>
          <w:lang w:val="en-US"/>
        </w:rPr>
      </w:pPr>
      <w:r>
        <w:t xml:space="preserve">                    </w:t>
      </w:r>
      <w:r w:rsidRPr="00776832">
        <w:rPr>
          <w:lang w:val="en-US"/>
        </w:rPr>
        <w:t>String sqlUM = "SELECT * FROM tr_manga_user";</w:t>
      </w:r>
    </w:p>
    <w:p w14:paraId="54EAA00D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String sql = "SELECT * FROM t_manga";</w:t>
      </w:r>
    </w:p>
    <w:p w14:paraId="2C2C78B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//On exécute la requête et on stocke la réponse dans un "ResulSet"</w:t>
      </w:r>
    </w:p>
    <w:p w14:paraId="411EB572" w14:textId="77777777" w:rsidR="00A00406" w:rsidRDefault="00A00406" w:rsidP="00A00406">
      <w:pPr>
        <w:pStyle w:val="PCode"/>
      </w:pPr>
      <w:r>
        <w:t xml:space="preserve">                    //Si notre "ResulSet" contient quelque chose, c'est qu'on a reçu une réponse !</w:t>
      </w:r>
    </w:p>
    <w:p w14:paraId="5223A5E0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if ((rs = stmt.executeQuery(sql)) != null) {</w:t>
      </w:r>
    </w:p>
    <w:p w14:paraId="43011653" w14:textId="77777777" w:rsidR="00A00406" w:rsidRPr="00776832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while (rs.next()) {</w:t>
      </w:r>
    </w:p>
    <w:p w14:paraId="1FED405A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Manga manga = new Manga();</w:t>
      </w:r>
    </w:p>
    <w:p w14:paraId="6BCA702B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manga.setPk_manga(rs.getString("pk_manga"));</w:t>
      </w:r>
    </w:p>
    <w:p w14:paraId="503E19A8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manga.setNomDuManga(rs.getString("NomDuManga"));</w:t>
      </w:r>
    </w:p>
    <w:p w14:paraId="796B1B91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manga.setNomDuTome(rs.getString("NomDuTome"));</w:t>
      </w:r>
    </w:p>
    <w:p w14:paraId="1D0D8C34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manga.setNumeroDuTome(rs.getString("NumeroDuTome"));</w:t>
      </w:r>
    </w:p>
    <w:p w14:paraId="2BC86A8D" w14:textId="77777777" w:rsidR="00776832" w:rsidRPr="009D73D1" w:rsidRDefault="00776832" w:rsidP="00776832">
      <w:pPr>
        <w:pStyle w:val="PCode"/>
        <w:rPr>
          <w:lang w:val="de-CH"/>
        </w:rPr>
      </w:pPr>
      <w:r w:rsidRPr="00776832">
        <w:rPr>
          <w:lang w:val="en-US"/>
        </w:rPr>
        <w:t xml:space="preserve">                            </w:t>
      </w:r>
      <w:r w:rsidRPr="009D73D1">
        <w:rPr>
          <w:lang w:val="de-CH"/>
        </w:rPr>
        <w:t>manga.setImage(rs.getString("Image"));</w:t>
      </w:r>
    </w:p>
    <w:p w14:paraId="42AC7DE3" w14:textId="77777777" w:rsidR="00776832" w:rsidRPr="009D73D1" w:rsidRDefault="00776832" w:rsidP="00776832">
      <w:pPr>
        <w:pStyle w:val="PCode"/>
        <w:rPr>
          <w:lang w:val="de-CH"/>
        </w:rPr>
      </w:pPr>
      <w:r w:rsidRPr="009D73D1">
        <w:rPr>
          <w:lang w:val="de-CH"/>
        </w:rPr>
        <w:t xml:space="preserve">                            resultat.add(manga);</w:t>
      </w:r>
    </w:p>
    <w:p w14:paraId="6E663F0F" w14:textId="77777777" w:rsidR="00776832" w:rsidRDefault="00776832" w:rsidP="00776832">
      <w:pPr>
        <w:pStyle w:val="PCode"/>
      </w:pPr>
      <w:r w:rsidRPr="009D73D1">
        <w:rPr>
          <w:lang w:val="de-CH"/>
        </w:rPr>
        <w:t xml:space="preserve">                        </w:t>
      </w:r>
      <w:r>
        <w:t>}</w:t>
      </w:r>
    </w:p>
    <w:p w14:paraId="638E1B3B" w14:textId="77777777" w:rsidR="00776832" w:rsidRDefault="00776832" w:rsidP="00776832">
      <w:pPr>
        <w:pStyle w:val="PCode"/>
      </w:pPr>
      <w:r>
        <w:t xml:space="preserve">                    }</w:t>
      </w:r>
    </w:p>
    <w:p w14:paraId="6CFC54DD" w14:textId="59336951" w:rsidR="00A00406" w:rsidRDefault="00A00406" w:rsidP="00A00406">
      <w:pPr>
        <w:pStyle w:val="PCode"/>
      </w:pPr>
    </w:p>
    <w:p w14:paraId="275094C7" w14:textId="77777777" w:rsidR="00A00406" w:rsidRDefault="00A00406" w:rsidP="00A00406">
      <w:pPr>
        <w:pStyle w:val="PCode"/>
      </w:pPr>
      <w:r>
        <w:t xml:space="preserve">                    //On ferme le tout pour optimiser les performances.</w:t>
      </w:r>
    </w:p>
    <w:p w14:paraId="59685EBF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rs.close();</w:t>
      </w:r>
    </w:p>
    <w:p w14:paraId="1407B8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rs = null;</w:t>
      </w:r>
    </w:p>
    <w:p w14:paraId="072BBAF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stmt.close();</w:t>
      </w:r>
    </w:p>
    <w:p w14:paraId="33AF4D3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stmt.close();</w:t>
      </w:r>
    </w:p>
    <w:p w14:paraId="67325A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1D41A3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(SQLException ex) {</w:t>
      </w:r>
    </w:p>
    <w:p w14:paraId="10FD77B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Logger.getLogger(Wrk.class.getName()).log(Level.SEVERE, null, ex);</w:t>
      </w:r>
    </w:p>
    <w:p w14:paraId="68209AB9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} finally {</w:t>
      </w:r>
    </w:p>
    <w:p w14:paraId="5675F6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0690E55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FBBBC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604168B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485C60FF" w14:textId="77777777" w:rsidR="00A00406" w:rsidRPr="00CE70AD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r w:rsidRPr="00CE70AD">
        <w:rPr>
          <w:lang w:val="en-US"/>
        </w:rPr>
        <w:t>rs = null;</w:t>
      </w:r>
    </w:p>
    <w:p w14:paraId="1B01E8E9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}</w:t>
      </w:r>
    </w:p>
    <w:p w14:paraId="3350F70E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} catch (SQLException ex) {</w:t>
      </w:r>
    </w:p>
    <w:p w14:paraId="4422A7B5" w14:textId="77777777" w:rsidR="00A00406" w:rsidRPr="00A00406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0088998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375C00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2754C86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(stmt != null) {</w:t>
      </w:r>
    </w:p>
    <w:p w14:paraId="7A98E00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stmt.close();</w:t>
      </w:r>
    </w:p>
    <w:p w14:paraId="55D8905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stmt = null;</w:t>
      </w:r>
    </w:p>
    <w:p w14:paraId="7025C5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7425EB2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6DBB5F3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Logger.getLogger(Wrk.class.getName()).log(Level.SEVERE, null, ex);</w:t>
      </w:r>
    </w:p>
    <w:p w14:paraId="4841447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0AEC173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1E447E1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465DEB92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Gson gson = new GsonBuilder().create();</w:t>
      </w:r>
    </w:p>
    <w:p w14:paraId="1C230E31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String json = gson.toJson(resultat);</w:t>
      </w:r>
    </w:p>
    <w:p w14:paraId="07E43297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return json;</w:t>
      </w:r>
    </w:p>
    <w:p w14:paraId="58757497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}</w:t>
      </w:r>
    </w:p>
    <w:p w14:paraId="0E9A0CF9" w14:textId="245C3500" w:rsidR="00A00406" w:rsidRPr="00A00406" w:rsidRDefault="00A00406" w:rsidP="00A00406">
      <w:pPr>
        <w:pStyle w:val="PCode"/>
        <w:rPr>
          <w:lang w:val="en-US"/>
        </w:rPr>
      </w:pPr>
    </w:p>
    <w:p w14:paraId="46F067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addFavoris(int fkUser, int fkManga) {</w:t>
      </w:r>
    </w:p>
    <w:p w14:paraId="0FB9B8B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false;</w:t>
      </w:r>
    </w:p>
    <w:p w14:paraId="62EF45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Statement stmt = null;</w:t>
      </w:r>
    </w:p>
    <w:p w14:paraId="1051D75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null;</w:t>
      </w:r>
    </w:p>
    <w:p w14:paraId="2EBF13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if (dbConnect()) {</w:t>
      </w:r>
    </w:p>
    <w:p w14:paraId="7356290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PreparedStatement ps = null;</w:t>
      </w:r>
    </w:p>
    <w:p w14:paraId="4B6FE5E0" w14:textId="77777777" w:rsidR="00A00406" w:rsidRDefault="00A00406" w:rsidP="00A00406">
      <w:pPr>
        <w:pStyle w:val="PCode"/>
      </w:pPr>
      <w:r>
        <w:t xml:space="preserve">            try {</w:t>
      </w:r>
    </w:p>
    <w:p w14:paraId="1ED2AC67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132C9FB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31F8277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jdbcConnection.prepareStatement("INSERT INTO tr_manga_user (FK_user, FK_manga) VALUES (?, ?)");</w:t>
      </w:r>
    </w:p>
    <w:p w14:paraId="180DEC7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6935B04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ps.setInt(1, fkUser);</w:t>
      </w:r>
    </w:p>
    <w:p w14:paraId="4BB96BB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ps.setInt(2, fkManga);</w:t>
      </w:r>
    </w:p>
    <w:p w14:paraId="23661A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Execute the SQL statement</w:t>
      </w:r>
    </w:p>
    <w:p w14:paraId="1F25DE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int rowsInserted = ps.executeUpdate();</w:t>
      </w:r>
    </w:p>
    <w:p w14:paraId="0ACE4F5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rowsInserted &gt; 0;</w:t>
      </w:r>
    </w:p>
    <w:p w14:paraId="27C6CA39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ferme le tout pour optimiser les performances.</w:t>
      </w:r>
    </w:p>
    <w:p w14:paraId="1048ABBA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4EF0A8D4" w14:textId="77777777" w:rsidR="00A00406" w:rsidRPr="00CE70AD" w:rsidRDefault="00A00406" w:rsidP="00A00406">
      <w:pPr>
        <w:pStyle w:val="PCode"/>
      </w:pPr>
      <w:r>
        <w:t xml:space="preserve">                </w:t>
      </w:r>
      <w:r w:rsidRPr="00CE70AD">
        <w:t>Logger.getLogger(Wrk.class.getName()).log(Level.SEVERE, null, ex);</w:t>
      </w:r>
    </w:p>
    <w:p w14:paraId="0189B7F1" w14:textId="77777777" w:rsidR="00A00406" w:rsidRDefault="00A00406" w:rsidP="00A00406">
      <w:pPr>
        <w:pStyle w:val="PCode"/>
      </w:pPr>
      <w:r w:rsidRPr="00CE70AD">
        <w:t xml:space="preserve">            </w:t>
      </w:r>
      <w:r>
        <w:t>} //On repasse les variables pour vérifier que tout est bien fermé.</w:t>
      </w:r>
    </w:p>
    <w:p w14:paraId="1B6253BF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26338C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22B10F9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DB0B0C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7E7A56A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365A7E03" w14:textId="77777777" w:rsidR="00A00406" w:rsidRPr="00CE70AD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r w:rsidRPr="00CE70AD">
        <w:rPr>
          <w:lang w:val="en-US"/>
        </w:rPr>
        <w:t>rs = null;</w:t>
      </w:r>
    </w:p>
    <w:p w14:paraId="48A107FD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}</w:t>
      </w:r>
    </w:p>
    <w:p w14:paraId="64BC5903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} catch (SQLException ex) {</w:t>
      </w:r>
    </w:p>
    <w:p w14:paraId="28AFBBB5" w14:textId="77777777" w:rsidR="00A00406" w:rsidRPr="00A00406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78C0CCA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777B12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65D31B1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(ps != null) {</w:t>
      </w:r>
    </w:p>
    <w:p w14:paraId="6EC28AC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ps.close();</w:t>
      </w:r>
    </w:p>
    <w:p w14:paraId="3853F80C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r>
        <w:t>ps = null;</w:t>
      </w:r>
    </w:p>
    <w:p w14:paraId="085FBDE7" w14:textId="77777777" w:rsidR="00A00406" w:rsidRDefault="00A00406" w:rsidP="00A00406">
      <w:pPr>
        <w:pStyle w:val="PCode"/>
      </w:pPr>
      <w:r>
        <w:t xml:space="preserve">                    }</w:t>
      </w:r>
    </w:p>
    <w:p w14:paraId="5C04FCB7" w14:textId="77777777" w:rsidR="00A00406" w:rsidRDefault="00A00406" w:rsidP="00A00406">
      <w:pPr>
        <w:pStyle w:val="PCode"/>
      </w:pPr>
      <w:r>
        <w:t xml:space="preserve">                } catch (SQLException ex) {</w:t>
      </w:r>
    </w:p>
    <w:p w14:paraId="465FE25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677B89C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0961BDD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05BD729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4FE20A9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2DBDD0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6603D34E" w14:textId="77777777" w:rsidR="00A00406" w:rsidRPr="00A00406" w:rsidRDefault="00A00406" w:rsidP="00A00406">
      <w:pPr>
        <w:pStyle w:val="PCode"/>
        <w:rPr>
          <w:lang w:val="en-US"/>
        </w:rPr>
      </w:pPr>
    </w:p>
    <w:p w14:paraId="67EC15A1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public boolean modifyFavoris(int newFkUser, int newFkManga, int oldFkUser, int oldFkManga) {</w:t>
      </w:r>
    </w:p>
    <w:p w14:paraId="73ED52B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false;</w:t>
      </w:r>
    </w:p>
    <w:p w14:paraId="728BA47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opendb = dbConnect();</w:t>
      </w:r>
    </w:p>
    <w:p w14:paraId="7230CBC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null;</w:t>
      </w:r>
    </w:p>
    <w:p w14:paraId="5506A9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(opendb) {</w:t>
      </w:r>
    </w:p>
    <w:p w14:paraId="7B94DE0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PreparedStatement ps = null;</w:t>
      </w:r>
    </w:p>
    <w:p w14:paraId="191621E9" w14:textId="77777777" w:rsidR="00A00406" w:rsidRDefault="00A00406" w:rsidP="00A00406">
      <w:pPr>
        <w:pStyle w:val="PCode"/>
      </w:pPr>
      <w:r>
        <w:t xml:space="preserve">            try {</w:t>
      </w:r>
    </w:p>
    <w:p w14:paraId="011FB533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387718EE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C042D2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jdbcConnection.prepareStatement("Update tr_manga_user SET FK_user = ?, FK_manga = ? WHERE FK_manga = ? AND FK_user =?");</w:t>
      </w:r>
    </w:p>
    <w:p w14:paraId="57458D3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2247FCA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ps.setInt(1, newFkUser);</w:t>
      </w:r>
    </w:p>
    <w:p w14:paraId="3EB3916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ps.setInt(2, newFkManga);</w:t>
      </w:r>
    </w:p>
    <w:p w14:paraId="09DE830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ps.setInt(3, oldFkManga);</w:t>
      </w:r>
    </w:p>
    <w:p w14:paraId="385640A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ps.setInt(4, oldFkUser);</w:t>
      </w:r>
    </w:p>
    <w:p w14:paraId="5FFAD94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ps.executeUpdate();</w:t>
      </w:r>
    </w:p>
    <w:p w14:paraId="356D47E3" w14:textId="0069FC0C" w:rsidR="00A00406" w:rsidRDefault="00A00406" w:rsidP="00A00406">
      <w:pPr>
        <w:pStyle w:val="PCode"/>
      </w:pPr>
      <w:r w:rsidRPr="00A00406">
        <w:rPr>
          <w:lang w:val="en-US"/>
        </w:rPr>
        <w:t xml:space="preserve">               </w:t>
      </w:r>
      <w:r w:rsidR="00776832" w:rsidRPr="00776832">
        <w:rPr>
          <w:lang w:val="en-US"/>
        </w:rPr>
        <w:t xml:space="preserve"> </w:t>
      </w:r>
      <w:r>
        <w:t>ok =</w:t>
      </w:r>
      <w:r w:rsidR="00776832">
        <w:t xml:space="preserve"> </w:t>
      </w:r>
      <w:r>
        <w:t>true;</w:t>
      </w:r>
    </w:p>
    <w:p w14:paraId="3C6BAEED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0A227D50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682E16EA" w14:textId="77777777" w:rsidR="00A00406" w:rsidRPr="00CE70AD" w:rsidRDefault="00A00406" w:rsidP="00A00406">
      <w:pPr>
        <w:pStyle w:val="PCode"/>
      </w:pPr>
      <w:r>
        <w:t xml:space="preserve">                </w:t>
      </w:r>
      <w:r w:rsidRPr="00CE70AD">
        <w:t>Logger.getLogger(Wrk.class.getName()).log(Level.SEVERE, null, ex);</w:t>
      </w:r>
    </w:p>
    <w:p w14:paraId="4B31F955" w14:textId="77777777" w:rsidR="00A00406" w:rsidRDefault="00A00406" w:rsidP="00A00406">
      <w:pPr>
        <w:pStyle w:val="PCode"/>
      </w:pPr>
      <w:r w:rsidRPr="00CE70AD">
        <w:t xml:space="preserve">            </w:t>
      </w:r>
      <w:r>
        <w:t>} //On repasse les variables pour vérifier que tout est bien fermé.</w:t>
      </w:r>
    </w:p>
    <w:p w14:paraId="5737020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7456943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38803C7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2A9BCC0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35EF61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3B75376B" w14:textId="77777777" w:rsidR="00A00406" w:rsidRPr="00CE70AD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                </w:t>
      </w:r>
      <w:r w:rsidRPr="00CE70AD">
        <w:rPr>
          <w:lang w:val="en-US"/>
        </w:rPr>
        <w:t>rs = null;</w:t>
      </w:r>
    </w:p>
    <w:p w14:paraId="1ADBD94B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}</w:t>
      </w:r>
    </w:p>
    <w:p w14:paraId="7F2BC86A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} catch (SQLException ex) {</w:t>
      </w:r>
    </w:p>
    <w:p w14:paraId="4DB49739" w14:textId="77777777" w:rsidR="00A00406" w:rsidRPr="00A00406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241A445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EBCA74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66946C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(ps != null) {</w:t>
      </w:r>
    </w:p>
    <w:p w14:paraId="4FCDE65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ps.close();</w:t>
      </w:r>
    </w:p>
    <w:p w14:paraId="29095B9D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r>
        <w:t>ps = null;</w:t>
      </w:r>
    </w:p>
    <w:p w14:paraId="670C53A0" w14:textId="77777777" w:rsidR="00A00406" w:rsidRDefault="00A00406" w:rsidP="00A00406">
      <w:pPr>
        <w:pStyle w:val="PCode"/>
      </w:pPr>
      <w:r>
        <w:t xml:space="preserve">                    }</w:t>
      </w:r>
    </w:p>
    <w:p w14:paraId="5EF106CD" w14:textId="77777777" w:rsidR="00A00406" w:rsidRDefault="00A00406" w:rsidP="00A00406">
      <w:pPr>
        <w:pStyle w:val="PCode"/>
      </w:pPr>
      <w:r>
        <w:t xml:space="preserve">                } catch (SQLException ex) {</w:t>
      </w:r>
    </w:p>
    <w:p w14:paraId="5F9ED2F8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6B104E88" w14:textId="77777777" w:rsidR="00A00406" w:rsidRPr="00FF768A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r w:rsidRPr="00FF768A">
        <w:rPr>
          <w:lang w:val="en-US"/>
        </w:rPr>
        <w:t>}</w:t>
      </w:r>
    </w:p>
    <w:p w14:paraId="6BA19A76" w14:textId="77777777" w:rsidR="00A00406" w:rsidRPr="00FF768A" w:rsidRDefault="00A00406" w:rsidP="00A00406">
      <w:pPr>
        <w:pStyle w:val="PCode"/>
        <w:rPr>
          <w:lang w:val="en-US"/>
        </w:rPr>
      </w:pPr>
      <w:r w:rsidRPr="00FF768A">
        <w:rPr>
          <w:lang w:val="en-US"/>
        </w:rPr>
        <w:t xml:space="preserve">            }</w:t>
      </w:r>
    </w:p>
    <w:p w14:paraId="31AF7FCD" w14:textId="77777777" w:rsidR="00A00406" w:rsidRPr="00A00406" w:rsidRDefault="00A00406" w:rsidP="00A00406">
      <w:pPr>
        <w:pStyle w:val="PCode"/>
        <w:rPr>
          <w:lang w:val="en-US"/>
        </w:rPr>
      </w:pPr>
      <w:r w:rsidRPr="00FF768A">
        <w:rPr>
          <w:lang w:val="en-US"/>
        </w:rPr>
        <w:t xml:space="preserve">        </w:t>
      </w:r>
      <w:r w:rsidRPr="00A00406">
        <w:rPr>
          <w:lang w:val="en-US"/>
        </w:rPr>
        <w:t>}</w:t>
      </w:r>
    </w:p>
    <w:p w14:paraId="34C6BAB5" w14:textId="77777777" w:rsidR="00A00406" w:rsidRPr="00A00406" w:rsidRDefault="00A00406" w:rsidP="00A00406">
      <w:pPr>
        <w:pStyle w:val="PCode"/>
        <w:rPr>
          <w:lang w:val="en-US"/>
        </w:rPr>
      </w:pPr>
    </w:p>
    <w:p w14:paraId="46F5866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5432C0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53FE99F8" w14:textId="77777777" w:rsidR="00776832" w:rsidRPr="00776832" w:rsidRDefault="00776832" w:rsidP="00776832">
      <w:pPr>
        <w:pStyle w:val="PCode"/>
        <w:rPr>
          <w:lang w:val="en-US"/>
        </w:rPr>
      </w:pPr>
    </w:p>
    <w:p w14:paraId="3A1BD4C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deleteFavoris(int fkUser, int fkManga) {</w:t>
      </w:r>
    </w:p>
    <w:p w14:paraId="58BE179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false;</w:t>
      </w:r>
    </w:p>
    <w:p w14:paraId="0F9B615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opendb = dbConnect();</w:t>
      </w:r>
    </w:p>
    <w:p w14:paraId="56F1C82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null;</w:t>
      </w:r>
    </w:p>
    <w:p w14:paraId="14995F6F" w14:textId="77777777" w:rsidR="00A00406" w:rsidRPr="00CE70AD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r w:rsidRPr="00CE70AD">
        <w:rPr>
          <w:lang w:val="en-US"/>
        </w:rPr>
        <w:t>if (opendb) {</w:t>
      </w:r>
    </w:p>
    <w:p w14:paraId="5AEEED2E" w14:textId="77777777" w:rsidR="00A00406" w:rsidRDefault="00A00406" w:rsidP="00A00406">
      <w:pPr>
        <w:pStyle w:val="PCode"/>
      </w:pPr>
      <w:r w:rsidRPr="00CE70AD">
        <w:rPr>
          <w:lang w:val="en-US"/>
        </w:rPr>
        <w:t xml:space="preserve">            </w:t>
      </w:r>
      <w:r>
        <w:t>PreparedStatement ps = null;</w:t>
      </w:r>
    </w:p>
    <w:p w14:paraId="1B0DDEF8" w14:textId="77777777" w:rsidR="00A00406" w:rsidRDefault="00A00406" w:rsidP="00A00406">
      <w:pPr>
        <w:pStyle w:val="PCode"/>
      </w:pPr>
      <w:r>
        <w:t xml:space="preserve">            try {</w:t>
      </w:r>
    </w:p>
    <w:p w14:paraId="7E2FA116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0443D6C3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39929D6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jdbcConnection.prepareStatement("DELETE FROM tr_manga_user WHERE FK_manga = ? AND FK_user = ?");</w:t>
      </w:r>
    </w:p>
    <w:p w14:paraId="48AE4D5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61D9EE4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ps.setInt(1, fkManga);</w:t>
      </w:r>
    </w:p>
    <w:p w14:paraId="0096F4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ps.setInt(2, fkUser);</w:t>
      </w:r>
    </w:p>
    <w:p w14:paraId="3A273E5C" w14:textId="77777777" w:rsidR="00A00406" w:rsidRPr="00CE70AD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r w:rsidRPr="00CE70AD">
        <w:rPr>
          <w:lang w:val="en-US"/>
        </w:rPr>
        <w:t>ps.executeUpdate();</w:t>
      </w:r>
    </w:p>
    <w:p w14:paraId="0E902A17" w14:textId="7CF710ED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</w:t>
      </w:r>
      <w:r w:rsidR="00776832" w:rsidRPr="00776832">
        <w:rPr>
          <w:lang w:val="en-US"/>
        </w:rPr>
        <w:t xml:space="preserve"> </w:t>
      </w:r>
      <w:r w:rsidRPr="00CE70AD">
        <w:rPr>
          <w:lang w:val="en-US"/>
        </w:rPr>
        <w:t>ok =</w:t>
      </w:r>
      <w:r w:rsidR="00776832" w:rsidRPr="00776832">
        <w:rPr>
          <w:lang w:val="en-US"/>
        </w:rPr>
        <w:t xml:space="preserve"> </w:t>
      </w:r>
      <w:r w:rsidRPr="00CE70AD">
        <w:rPr>
          <w:lang w:val="en-US"/>
        </w:rPr>
        <w:t>true;</w:t>
      </w:r>
    </w:p>
    <w:p w14:paraId="4BAB6B0E" w14:textId="77777777" w:rsidR="00A00406" w:rsidRDefault="00A00406" w:rsidP="00A00406">
      <w:pPr>
        <w:pStyle w:val="PCode"/>
      </w:pPr>
      <w:r w:rsidRPr="00CE70AD">
        <w:rPr>
          <w:lang w:val="en-US"/>
        </w:rPr>
        <w:t xml:space="preserve">                </w:t>
      </w:r>
      <w:r>
        <w:t>//On ferme le tout pour optimiser les performances.</w:t>
      </w:r>
    </w:p>
    <w:p w14:paraId="0A36C27E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71D01D68" w14:textId="77777777" w:rsidR="00A00406" w:rsidRPr="00CE70AD" w:rsidRDefault="00A00406" w:rsidP="00A00406">
      <w:pPr>
        <w:pStyle w:val="PCode"/>
      </w:pPr>
      <w:r>
        <w:t xml:space="preserve">                </w:t>
      </w:r>
      <w:r w:rsidRPr="00CE70AD">
        <w:t>Logger.getLogger(Wrk.class.getName()).log(Level.SEVERE, null, ex);</w:t>
      </w:r>
    </w:p>
    <w:p w14:paraId="5805237A" w14:textId="77777777" w:rsidR="00A00406" w:rsidRDefault="00A00406" w:rsidP="00A00406">
      <w:pPr>
        <w:pStyle w:val="PCode"/>
      </w:pPr>
      <w:r w:rsidRPr="00CE70AD">
        <w:t xml:space="preserve">            </w:t>
      </w:r>
      <w:r>
        <w:t>} //On repasse les variables pour vérifier que tout est bien fermé.</w:t>
      </w:r>
    </w:p>
    <w:p w14:paraId="582EF388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1C419E0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1C58EC9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1A78C8C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26BB3A0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77AF1B07" w14:textId="77777777" w:rsidR="00A00406" w:rsidRPr="00CE70AD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r w:rsidRPr="00CE70AD">
        <w:rPr>
          <w:lang w:val="en-US"/>
        </w:rPr>
        <w:t>rs = null;</w:t>
      </w:r>
    </w:p>
    <w:p w14:paraId="13ACC39F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}</w:t>
      </w:r>
    </w:p>
    <w:p w14:paraId="65D969C6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} catch (SQLException ex) {</w:t>
      </w:r>
    </w:p>
    <w:p w14:paraId="60BBC7EA" w14:textId="77777777" w:rsidR="00A00406" w:rsidRPr="00A00406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1EF146E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93AFA0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69658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(ps != null) {</w:t>
      </w:r>
    </w:p>
    <w:p w14:paraId="60C73F1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ps.close();</w:t>
      </w:r>
    </w:p>
    <w:p w14:paraId="56CB63FD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r>
        <w:t>ps = null;</w:t>
      </w:r>
    </w:p>
    <w:p w14:paraId="53C7C191" w14:textId="77777777" w:rsidR="00A00406" w:rsidRDefault="00A00406" w:rsidP="00A00406">
      <w:pPr>
        <w:pStyle w:val="PCode"/>
      </w:pPr>
      <w:r>
        <w:t xml:space="preserve">                    }</w:t>
      </w:r>
    </w:p>
    <w:p w14:paraId="3159BDA8" w14:textId="77777777" w:rsidR="00A00406" w:rsidRDefault="00A00406" w:rsidP="00A00406">
      <w:pPr>
        <w:pStyle w:val="PCode"/>
      </w:pPr>
      <w:r>
        <w:t xml:space="preserve">                } catch (SQLException ex) {</w:t>
      </w:r>
    </w:p>
    <w:p w14:paraId="5ACD91AC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1B5A63CE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}</w:t>
      </w:r>
    </w:p>
    <w:p w14:paraId="75B39406" w14:textId="77777777" w:rsidR="00A00406" w:rsidRDefault="00A00406" w:rsidP="00A00406">
      <w:pPr>
        <w:pStyle w:val="PCode"/>
      </w:pPr>
      <w:r>
        <w:t xml:space="preserve">            }</w:t>
      </w:r>
    </w:p>
    <w:p w14:paraId="0542A13F" w14:textId="77777777" w:rsidR="00A00406" w:rsidRDefault="00A00406" w:rsidP="00A00406">
      <w:pPr>
        <w:pStyle w:val="PCode"/>
      </w:pPr>
      <w:r>
        <w:t xml:space="preserve">        }</w:t>
      </w:r>
    </w:p>
    <w:p w14:paraId="68309320" w14:textId="77777777" w:rsidR="00A00406" w:rsidRDefault="00A00406" w:rsidP="00A00406">
      <w:pPr>
        <w:pStyle w:val="PCode"/>
      </w:pPr>
    </w:p>
    <w:p w14:paraId="2A891708" w14:textId="77777777" w:rsidR="00A00406" w:rsidRDefault="00A00406" w:rsidP="00A00406">
      <w:pPr>
        <w:pStyle w:val="PCode"/>
      </w:pPr>
      <w:r>
        <w:t xml:space="preserve">        return ok;</w:t>
      </w:r>
    </w:p>
    <w:p w14:paraId="684550AA" w14:textId="77777777" w:rsidR="00A00406" w:rsidRDefault="00A00406" w:rsidP="00A00406">
      <w:pPr>
        <w:pStyle w:val="PCode"/>
      </w:pPr>
      <w:r>
        <w:t xml:space="preserve">    }</w:t>
      </w:r>
    </w:p>
    <w:p w14:paraId="463483E4" w14:textId="77777777" w:rsidR="00A00406" w:rsidRDefault="00A00406" w:rsidP="00A00406">
      <w:pPr>
        <w:pStyle w:val="PCode"/>
      </w:pPr>
    </w:p>
    <w:p w14:paraId="5AA407D3" w14:textId="67B49E83" w:rsidR="00FD6AC3" w:rsidRPr="00FD6AC3" w:rsidRDefault="00A00406" w:rsidP="00A00406">
      <w:pPr>
        <w:pStyle w:val="PCode"/>
      </w:pPr>
      <w:r>
        <w:t>}</w:t>
      </w:r>
    </w:p>
    <w:p w14:paraId="4F7A10EF" w14:textId="3B1B8EFD" w:rsidR="00E7687B" w:rsidRDefault="008F6BB7" w:rsidP="008F6BB7">
      <w:pPr>
        <w:pStyle w:val="Titre3"/>
      </w:pPr>
      <w:bookmarkStart w:id="37" w:name="_Toc138433071"/>
      <w:r>
        <w:t>Manga</w:t>
      </w:r>
      <w:bookmarkEnd w:id="37"/>
    </w:p>
    <w:p w14:paraId="6A1D7E37" w14:textId="77777777" w:rsidR="00595C8D" w:rsidRDefault="00595C8D" w:rsidP="00595C8D">
      <w:pPr>
        <w:pStyle w:val="PCode"/>
      </w:pPr>
      <w:r>
        <w:t>/*</w:t>
      </w:r>
    </w:p>
    <w:p w14:paraId="08800263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lastRenderedPageBreak/>
        <w:t xml:space="preserve"> * Click nbfs://nbhost/SystemFileSystem/Templates/Licenses/license-default.txt to change this license</w:t>
      </w:r>
    </w:p>
    <w:p w14:paraId="31E853DA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* Click nbfs://nbhost/SystemFileSystem/Templates/Classes/Class.java to edit this template</w:t>
      </w:r>
    </w:p>
    <w:p w14:paraId="38E59B67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*/</w:t>
      </w:r>
    </w:p>
    <w:p w14:paraId="5B8783A6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>package beans;</w:t>
      </w:r>
    </w:p>
    <w:p w14:paraId="78D27136" w14:textId="77777777" w:rsidR="00595C8D" w:rsidRPr="00595C8D" w:rsidRDefault="00595C8D" w:rsidP="00595C8D">
      <w:pPr>
        <w:pStyle w:val="PCode"/>
        <w:rPr>
          <w:lang w:val="en-US"/>
        </w:rPr>
      </w:pPr>
    </w:p>
    <w:p w14:paraId="3C4E12C3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>/**</w:t>
      </w:r>
    </w:p>
    <w:p w14:paraId="1A329D48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*</w:t>
      </w:r>
    </w:p>
    <w:p w14:paraId="22C88FDA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* @author desousar</w:t>
      </w:r>
    </w:p>
    <w:p w14:paraId="0343569F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*/</w:t>
      </w:r>
    </w:p>
    <w:p w14:paraId="495EBC9F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>public class Manga {</w:t>
      </w:r>
    </w:p>
    <w:p w14:paraId="5276F5B5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private String pk_manga;</w:t>
      </w:r>
    </w:p>
    <w:p w14:paraId="38BCF859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private String nomDuManga;</w:t>
      </w:r>
    </w:p>
    <w:p w14:paraId="44902EC5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private String nomDuTome;</w:t>
      </w:r>
    </w:p>
    <w:p w14:paraId="6A5F1D7F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private String numeroDuTome;</w:t>
      </w:r>
    </w:p>
    <w:p w14:paraId="5DFB7A7C" w14:textId="77777777" w:rsidR="00595C8D" w:rsidRPr="00595C8D" w:rsidRDefault="00595C8D" w:rsidP="00595C8D">
      <w:pPr>
        <w:pStyle w:val="PCode"/>
        <w:rPr>
          <w:lang w:val="en-US"/>
        </w:rPr>
      </w:pPr>
    </w:p>
    <w:p w14:paraId="1396CFBA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public String getPk_manga() {</w:t>
      </w:r>
    </w:p>
    <w:p w14:paraId="1BABBC88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    return pk_manga;</w:t>
      </w:r>
    </w:p>
    <w:p w14:paraId="266C7C75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}</w:t>
      </w:r>
    </w:p>
    <w:p w14:paraId="2AEF602F" w14:textId="77777777" w:rsidR="00595C8D" w:rsidRPr="00595C8D" w:rsidRDefault="00595C8D" w:rsidP="00595C8D">
      <w:pPr>
        <w:pStyle w:val="PCode"/>
        <w:rPr>
          <w:lang w:val="en-US"/>
        </w:rPr>
      </w:pPr>
    </w:p>
    <w:p w14:paraId="3C49B015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public void setPk_manga(String pk_manga) {</w:t>
      </w:r>
    </w:p>
    <w:p w14:paraId="71F4FAA1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    this.pk_manga = pk_manga;</w:t>
      </w:r>
    </w:p>
    <w:p w14:paraId="5E3FECFF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}</w:t>
      </w:r>
    </w:p>
    <w:p w14:paraId="5573CBE0" w14:textId="77777777" w:rsidR="00595C8D" w:rsidRPr="00595C8D" w:rsidRDefault="00595C8D" w:rsidP="00595C8D">
      <w:pPr>
        <w:pStyle w:val="PCode"/>
        <w:rPr>
          <w:lang w:val="en-US"/>
        </w:rPr>
      </w:pPr>
    </w:p>
    <w:p w14:paraId="56613707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public String getNumeroDuTome() {</w:t>
      </w:r>
    </w:p>
    <w:p w14:paraId="6A88DB89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    return numeroDuTome;</w:t>
      </w:r>
    </w:p>
    <w:p w14:paraId="1F5B085D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}</w:t>
      </w:r>
    </w:p>
    <w:p w14:paraId="025C995A" w14:textId="77777777" w:rsidR="00595C8D" w:rsidRPr="00595C8D" w:rsidRDefault="00595C8D" w:rsidP="00595C8D">
      <w:pPr>
        <w:pStyle w:val="PCode"/>
        <w:rPr>
          <w:lang w:val="en-US"/>
        </w:rPr>
      </w:pPr>
    </w:p>
    <w:p w14:paraId="3573C2B3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public void setNumeroDuTome(String numeroDuTome) {</w:t>
      </w:r>
    </w:p>
    <w:p w14:paraId="35011EED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    this.numeroDuTome = numeroDuTome;</w:t>
      </w:r>
    </w:p>
    <w:p w14:paraId="070C4909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}</w:t>
      </w:r>
    </w:p>
    <w:p w14:paraId="7D5A9710" w14:textId="77777777" w:rsidR="00595C8D" w:rsidRPr="00595C8D" w:rsidRDefault="00595C8D" w:rsidP="00595C8D">
      <w:pPr>
        <w:pStyle w:val="PCode"/>
        <w:rPr>
          <w:lang w:val="en-US"/>
        </w:rPr>
      </w:pPr>
    </w:p>
    <w:p w14:paraId="176234E1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public String getImage() {</w:t>
      </w:r>
    </w:p>
    <w:p w14:paraId="2D935D27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    return image;</w:t>
      </w:r>
    </w:p>
    <w:p w14:paraId="09696A9A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}</w:t>
      </w:r>
    </w:p>
    <w:p w14:paraId="2C2B49B9" w14:textId="77777777" w:rsidR="00595C8D" w:rsidRPr="00595C8D" w:rsidRDefault="00595C8D" w:rsidP="00595C8D">
      <w:pPr>
        <w:pStyle w:val="PCode"/>
        <w:rPr>
          <w:lang w:val="en-US"/>
        </w:rPr>
      </w:pPr>
    </w:p>
    <w:p w14:paraId="13B80564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public void setImage(String image) {</w:t>
      </w:r>
    </w:p>
    <w:p w14:paraId="15B3963C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    this.image = image;</w:t>
      </w:r>
    </w:p>
    <w:p w14:paraId="25974B86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}</w:t>
      </w:r>
    </w:p>
    <w:p w14:paraId="38391159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private String image;</w:t>
      </w:r>
    </w:p>
    <w:p w14:paraId="005B499E" w14:textId="77777777" w:rsidR="00595C8D" w:rsidRPr="00595C8D" w:rsidRDefault="00595C8D" w:rsidP="00595C8D">
      <w:pPr>
        <w:pStyle w:val="PCode"/>
        <w:rPr>
          <w:lang w:val="en-US"/>
        </w:rPr>
      </w:pPr>
    </w:p>
    <w:p w14:paraId="4923F469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public Manga() {</w:t>
      </w:r>
    </w:p>
    <w:p w14:paraId="03643AF7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}</w:t>
      </w:r>
    </w:p>
    <w:p w14:paraId="3736B6ED" w14:textId="77777777" w:rsidR="00595C8D" w:rsidRPr="00595C8D" w:rsidRDefault="00595C8D" w:rsidP="00595C8D">
      <w:pPr>
        <w:pStyle w:val="PCode"/>
        <w:rPr>
          <w:lang w:val="en-US"/>
        </w:rPr>
      </w:pPr>
    </w:p>
    <w:p w14:paraId="4914677B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public String getNomDuManga() {</w:t>
      </w:r>
    </w:p>
    <w:p w14:paraId="2ED2BB2B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    return nomDuManga;</w:t>
      </w:r>
    </w:p>
    <w:p w14:paraId="65632029" w14:textId="77777777" w:rsidR="00595C8D" w:rsidRPr="009D73D1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</w:t>
      </w:r>
      <w:r w:rsidRPr="009D73D1">
        <w:rPr>
          <w:lang w:val="en-US"/>
        </w:rPr>
        <w:t>}</w:t>
      </w:r>
    </w:p>
    <w:p w14:paraId="26D59FEF" w14:textId="77777777" w:rsidR="00595C8D" w:rsidRPr="009D73D1" w:rsidRDefault="00595C8D" w:rsidP="00595C8D">
      <w:pPr>
        <w:pStyle w:val="PCode"/>
        <w:rPr>
          <w:lang w:val="en-US"/>
        </w:rPr>
      </w:pPr>
    </w:p>
    <w:p w14:paraId="6C6561E6" w14:textId="77777777" w:rsidR="00595C8D" w:rsidRPr="009D73D1" w:rsidRDefault="00595C8D" w:rsidP="00595C8D">
      <w:pPr>
        <w:pStyle w:val="PCode"/>
        <w:rPr>
          <w:lang w:val="en-US"/>
        </w:rPr>
      </w:pPr>
      <w:r w:rsidRPr="009D73D1">
        <w:rPr>
          <w:lang w:val="en-US"/>
        </w:rPr>
        <w:t xml:space="preserve">    public void setNomDuManga(String nomManga) {</w:t>
      </w:r>
    </w:p>
    <w:p w14:paraId="086998BD" w14:textId="77777777" w:rsidR="00595C8D" w:rsidRPr="009D73D1" w:rsidRDefault="00595C8D" w:rsidP="00595C8D">
      <w:pPr>
        <w:pStyle w:val="PCode"/>
        <w:rPr>
          <w:lang w:val="en-US"/>
        </w:rPr>
      </w:pPr>
      <w:r w:rsidRPr="009D73D1">
        <w:rPr>
          <w:lang w:val="en-US"/>
        </w:rPr>
        <w:t xml:space="preserve">        this.nomDuManga = nomManga;</w:t>
      </w:r>
    </w:p>
    <w:p w14:paraId="56153897" w14:textId="77777777" w:rsidR="00595C8D" w:rsidRPr="009D73D1" w:rsidRDefault="00595C8D" w:rsidP="00595C8D">
      <w:pPr>
        <w:pStyle w:val="PCode"/>
        <w:rPr>
          <w:lang w:val="en-US"/>
        </w:rPr>
      </w:pPr>
      <w:r w:rsidRPr="009D73D1">
        <w:rPr>
          <w:lang w:val="en-US"/>
        </w:rPr>
        <w:t xml:space="preserve">    }</w:t>
      </w:r>
    </w:p>
    <w:p w14:paraId="0728DFF6" w14:textId="77777777" w:rsidR="00595C8D" w:rsidRPr="009D73D1" w:rsidRDefault="00595C8D" w:rsidP="00595C8D">
      <w:pPr>
        <w:pStyle w:val="PCode"/>
        <w:rPr>
          <w:lang w:val="en-US"/>
        </w:rPr>
      </w:pPr>
    </w:p>
    <w:p w14:paraId="46249172" w14:textId="77777777" w:rsidR="00595C8D" w:rsidRPr="00595C8D" w:rsidRDefault="00595C8D" w:rsidP="00595C8D">
      <w:pPr>
        <w:pStyle w:val="PCode"/>
        <w:rPr>
          <w:lang w:val="en-US"/>
        </w:rPr>
      </w:pPr>
      <w:r w:rsidRPr="009D73D1">
        <w:rPr>
          <w:lang w:val="en-US"/>
        </w:rPr>
        <w:t xml:space="preserve">    </w:t>
      </w:r>
      <w:r w:rsidRPr="00595C8D">
        <w:rPr>
          <w:lang w:val="en-US"/>
        </w:rPr>
        <w:t>public String getNomDuTome() {</w:t>
      </w:r>
    </w:p>
    <w:p w14:paraId="03EC9B48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    return nomDuTome;</w:t>
      </w:r>
    </w:p>
    <w:p w14:paraId="270DDCF8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}</w:t>
      </w:r>
    </w:p>
    <w:p w14:paraId="59E2D854" w14:textId="77777777" w:rsidR="00595C8D" w:rsidRPr="00595C8D" w:rsidRDefault="00595C8D" w:rsidP="00595C8D">
      <w:pPr>
        <w:pStyle w:val="PCode"/>
        <w:rPr>
          <w:lang w:val="en-US"/>
        </w:rPr>
      </w:pPr>
    </w:p>
    <w:p w14:paraId="6E91FE3B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public void setNomDuTome(String nomTome) {</w:t>
      </w:r>
    </w:p>
    <w:p w14:paraId="71D316F7" w14:textId="77777777" w:rsidR="00595C8D" w:rsidRDefault="00595C8D" w:rsidP="00595C8D">
      <w:pPr>
        <w:pStyle w:val="PCode"/>
      </w:pPr>
      <w:r w:rsidRPr="00595C8D">
        <w:rPr>
          <w:lang w:val="en-US"/>
        </w:rPr>
        <w:t xml:space="preserve">        </w:t>
      </w:r>
      <w:r>
        <w:t>this.nomDuTome = nomTome;</w:t>
      </w:r>
    </w:p>
    <w:p w14:paraId="4A24F38C" w14:textId="77777777" w:rsidR="00595C8D" w:rsidRDefault="00595C8D" w:rsidP="00595C8D">
      <w:pPr>
        <w:pStyle w:val="PCode"/>
      </w:pPr>
      <w:r>
        <w:t xml:space="preserve">    }</w:t>
      </w:r>
    </w:p>
    <w:p w14:paraId="06A01868" w14:textId="77777777" w:rsidR="00595C8D" w:rsidRDefault="00595C8D" w:rsidP="00595C8D">
      <w:pPr>
        <w:pStyle w:val="PCode"/>
      </w:pPr>
      <w:r>
        <w:t xml:space="preserve">    </w:t>
      </w:r>
    </w:p>
    <w:p w14:paraId="46D4F964" w14:textId="77777777" w:rsidR="00595C8D" w:rsidRDefault="00595C8D" w:rsidP="00595C8D">
      <w:pPr>
        <w:pStyle w:val="PCode"/>
      </w:pPr>
      <w:r>
        <w:t xml:space="preserve">    </w:t>
      </w:r>
    </w:p>
    <w:p w14:paraId="7370403A" w14:textId="77777777" w:rsidR="00595C8D" w:rsidRDefault="00595C8D" w:rsidP="00595C8D">
      <w:pPr>
        <w:pStyle w:val="PCode"/>
      </w:pPr>
      <w:r>
        <w:t xml:space="preserve">    </w:t>
      </w:r>
    </w:p>
    <w:p w14:paraId="47C26E37" w14:textId="345CD52D" w:rsidR="00E7687B" w:rsidRDefault="00595C8D" w:rsidP="00595C8D">
      <w:pPr>
        <w:pStyle w:val="PCode"/>
      </w:pPr>
      <w:r>
        <w:t>}</w:t>
      </w:r>
    </w:p>
    <w:p w14:paraId="448025D0" w14:textId="1B927255" w:rsidR="006B0C5B" w:rsidRDefault="006B0C5B" w:rsidP="006B0C5B">
      <w:pPr>
        <w:rPr>
          <w:lang w:val="de-CH"/>
        </w:rPr>
      </w:pPr>
      <w:r>
        <w:rPr>
          <w:lang w:val="de-CH"/>
        </w:rPr>
        <w:br w:type="page"/>
      </w:r>
    </w:p>
    <w:p w14:paraId="25B804F7" w14:textId="0A24F741" w:rsidR="00AF30B8" w:rsidRDefault="00AF30B8" w:rsidP="005577D0">
      <w:pPr>
        <w:pStyle w:val="Titre1"/>
      </w:pPr>
      <w:bookmarkStart w:id="38" w:name="_Toc138433072"/>
      <w:r w:rsidRPr="005577D0">
        <w:lastRenderedPageBreak/>
        <w:t>Hébergement</w:t>
      </w:r>
      <w:bookmarkEnd w:id="38"/>
    </w:p>
    <w:p w14:paraId="472E3947" w14:textId="136F0441" w:rsidR="008A2D71" w:rsidRPr="008A2D71" w:rsidRDefault="008A2D71" w:rsidP="008A2D71">
      <w:pPr>
        <w:rPr>
          <w:lang w:eastAsia="fr-FR"/>
        </w:rPr>
      </w:pPr>
      <w:r>
        <w:rPr>
          <w:lang w:eastAsia="fr-FR"/>
        </w:rPr>
        <w:t xml:space="preserve">Nous avons </w:t>
      </w:r>
      <w:r w:rsidR="0069668C">
        <w:rPr>
          <w:lang w:eastAsia="fr-FR"/>
        </w:rPr>
        <w:t>hébergé</w:t>
      </w:r>
      <w:r>
        <w:rPr>
          <w:lang w:eastAsia="fr-FR"/>
        </w:rPr>
        <w:t xml:space="preserve"> </w:t>
      </w:r>
      <w:r w:rsidR="0059278A">
        <w:rPr>
          <w:lang w:eastAsia="fr-FR"/>
        </w:rPr>
        <w:t xml:space="preserve">le code de notre </w:t>
      </w:r>
      <w:r w:rsidR="00C25E65">
        <w:rPr>
          <w:lang w:eastAsia="fr-FR"/>
        </w:rPr>
        <w:t>projet</w:t>
      </w:r>
      <w:r w:rsidR="00390B1B">
        <w:rPr>
          <w:lang w:eastAsia="fr-FR"/>
        </w:rPr>
        <w:t xml:space="preserve"> sur tizoo </w:t>
      </w:r>
      <w:r w:rsidR="00BD2B71">
        <w:rPr>
          <w:lang w:eastAsia="fr-FR"/>
        </w:rPr>
        <w:t>qui ont</w:t>
      </w:r>
      <w:r w:rsidR="0059278A">
        <w:rPr>
          <w:lang w:eastAsia="fr-FR"/>
        </w:rPr>
        <w:t xml:space="preserve"> pour lien</w:t>
      </w:r>
      <w:r w:rsidR="00A72755">
        <w:rPr>
          <w:lang w:eastAsia="fr-FR"/>
        </w:rPr>
        <w:t> :</w:t>
      </w:r>
    </w:p>
    <w:p w14:paraId="433D1BF8" w14:textId="396C527F" w:rsidR="00CE4B47" w:rsidRDefault="00A72755" w:rsidP="008A2D71">
      <w:pPr>
        <w:rPr>
          <w:lang w:eastAsia="fr-FR"/>
        </w:rPr>
      </w:pPr>
      <w:r>
        <w:rPr>
          <w:lang w:eastAsia="fr-FR"/>
        </w:rPr>
        <w:t>desousar.emf-informatique.ch</w:t>
      </w:r>
      <w:r w:rsidR="0059278A">
        <w:rPr>
          <w:lang w:eastAsia="fr-FR"/>
        </w:rPr>
        <w:t xml:space="preserve"> e</w:t>
      </w:r>
      <w:r w:rsidR="00365E7D">
        <w:rPr>
          <w:lang w:eastAsia="fr-FR"/>
        </w:rPr>
        <w:t>t</w:t>
      </w:r>
      <w:r w:rsidR="00CE4B47">
        <w:rPr>
          <w:lang w:eastAsia="fr-FR"/>
        </w:rPr>
        <w:t xml:space="preserve"> </w:t>
      </w:r>
      <w:r w:rsidR="00D93B9A">
        <w:rPr>
          <w:lang w:eastAsia="fr-FR"/>
        </w:rPr>
        <w:t>g</w:t>
      </w:r>
      <w:r w:rsidR="0099451B">
        <w:rPr>
          <w:lang w:eastAsia="fr-FR"/>
        </w:rPr>
        <w:t>f</w:t>
      </w:r>
      <w:r w:rsidR="00D93B9A">
        <w:rPr>
          <w:lang w:eastAsia="fr-FR"/>
        </w:rPr>
        <w:t>ellerm01.emf-informatique.ch</w:t>
      </w:r>
    </w:p>
    <w:p w14:paraId="0BA5A0BD" w14:textId="0143BD7E" w:rsidR="009D73D1" w:rsidRPr="008A2D71" w:rsidRDefault="009D73D1" w:rsidP="008A2D71">
      <w:pPr>
        <w:rPr>
          <w:lang w:eastAsia="fr-FR"/>
        </w:rPr>
      </w:pPr>
      <w:r>
        <w:rPr>
          <w:lang w:eastAsia="fr-FR"/>
        </w:rPr>
        <w:t>Veuillez se référer au fichier Readme de github pour les liens des clients.</w:t>
      </w:r>
    </w:p>
    <w:p w14:paraId="5305132F" w14:textId="3FC439F4" w:rsidR="00AF30B8" w:rsidRDefault="00AF30B8" w:rsidP="005577D0">
      <w:pPr>
        <w:pStyle w:val="Titre1"/>
      </w:pPr>
      <w:bookmarkStart w:id="39" w:name="_Toc138433073"/>
      <w:r w:rsidRPr="005577D0">
        <w:t>Outils, langages (versions, définitions, installations)</w:t>
      </w:r>
      <w:bookmarkEnd w:id="39"/>
    </w:p>
    <w:p w14:paraId="65F009D3" w14:textId="0CB9935F" w:rsidR="0069668C" w:rsidRPr="0069668C" w:rsidRDefault="009B7CDD" w:rsidP="0069668C">
      <w:pPr>
        <w:rPr>
          <w:lang w:eastAsia="fr-FR"/>
        </w:rPr>
      </w:pPr>
      <w:r>
        <w:rPr>
          <w:lang w:eastAsia="fr-FR"/>
        </w:rPr>
        <w:t xml:space="preserve">Nous avons </w:t>
      </w:r>
      <w:r w:rsidR="00D23401">
        <w:rPr>
          <w:lang w:eastAsia="fr-FR"/>
        </w:rPr>
        <w:t>utilisé</w:t>
      </w:r>
      <w:r>
        <w:rPr>
          <w:lang w:eastAsia="fr-FR"/>
        </w:rPr>
        <w:t xml:space="preserve"> netbeans pour l’implémentation des REST et de l’API et nous avons </w:t>
      </w:r>
      <w:r w:rsidR="00365E7D">
        <w:rPr>
          <w:lang w:eastAsia="fr-FR"/>
        </w:rPr>
        <w:t>utilisé</w:t>
      </w:r>
      <w:r>
        <w:rPr>
          <w:lang w:eastAsia="fr-FR"/>
        </w:rPr>
        <w:t xml:space="preserve"> Visual</w:t>
      </w:r>
      <w:r w:rsidR="003C5E9E">
        <w:rPr>
          <w:lang w:eastAsia="fr-FR"/>
        </w:rPr>
        <w:t xml:space="preserve"> studio code pour les clients. </w:t>
      </w:r>
    </w:p>
    <w:p w14:paraId="04BDC207" w14:textId="77E5D031" w:rsidR="00AF30B8" w:rsidRPr="005577D0" w:rsidRDefault="00AF30B8" w:rsidP="005577D0">
      <w:pPr>
        <w:pStyle w:val="Titre1"/>
      </w:pPr>
      <w:bookmarkStart w:id="40" w:name="_Toc138433074"/>
      <w:r w:rsidRPr="005577D0">
        <w:t>Tests de fonctionnement du projet</w:t>
      </w:r>
      <w:bookmarkEnd w:id="40"/>
    </w:p>
    <w:p w14:paraId="4670CD07" w14:textId="4A8A13FF" w:rsidR="00877784" w:rsidRDefault="00877784" w:rsidP="00877784">
      <w:pPr>
        <w:pStyle w:val="Titre2"/>
      </w:pPr>
      <w:bookmarkStart w:id="41" w:name="_Toc138433075"/>
      <w:r>
        <w:t>Service Rest 1</w:t>
      </w:r>
      <w:bookmarkEnd w:id="41"/>
    </w:p>
    <w:p w14:paraId="2E2DF4C8" w14:textId="571D3B53" w:rsidR="00877784" w:rsidRDefault="00877784" w:rsidP="00877784">
      <w:pPr>
        <w:pStyle w:val="Titre3"/>
      </w:pPr>
      <w:bookmarkStart w:id="42" w:name="_Toc138433076"/>
      <w:r>
        <w:t>GetUser</w:t>
      </w:r>
      <w:bookmarkEnd w:id="42"/>
    </w:p>
    <w:p w14:paraId="1779C7D4" w14:textId="72AA63CB" w:rsidR="00392526" w:rsidRPr="00C53E19" w:rsidRDefault="00392526" w:rsidP="00392526">
      <w:pPr>
        <w:rPr>
          <w:b/>
          <w:bCs/>
          <w:lang w:eastAsia="fr-FR"/>
        </w:rPr>
      </w:pPr>
      <w:r w:rsidRPr="00C53E19">
        <w:rPr>
          <w:b/>
          <w:bCs/>
          <w:lang w:eastAsia="fr-FR"/>
        </w:rPr>
        <w:t>L</w:t>
      </w:r>
      <w:r w:rsidR="00C53E19" w:rsidRPr="00C53E19">
        <w:rPr>
          <w:b/>
          <w:bCs/>
          <w:lang w:eastAsia="fr-FR"/>
        </w:rPr>
        <w:t>ocal</w:t>
      </w:r>
    </w:p>
    <w:p w14:paraId="0AAE24B7" w14:textId="0DC3517F" w:rsidR="00877784" w:rsidRDefault="00E032B4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6241C395" wp14:editId="615778B4">
            <wp:extent cx="4524375" cy="5051106"/>
            <wp:effectExtent l="0" t="0" r="0" b="0"/>
            <wp:docPr id="10" name="Picture 10" descr="Une image contenant texte, écran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écran, capture d’écran, noir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50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1FA0" w14:textId="52788849" w:rsidR="00C53E19" w:rsidRDefault="00C53E19" w:rsidP="00877784">
      <w:pPr>
        <w:rPr>
          <w:b/>
          <w:bCs/>
          <w:lang w:eastAsia="fr-FR"/>
        </w:rPr>
      </w:pPr>
      <w:r w:rsidRPr="00C53E19">
        <w:rPr>
          <w:b/>
          <w:bCs/>
          <w:lang w:eastAsia="fr-FR"/>
        </w:rPr>
        <w:t>En ligne</w:t>
      </w:r>
    </w:p>
    <w:p w14:paraId="751141A4" w14:textId="74C9FA8F" w:rsidR="00C53E19" w:rsidRPr="00C53E19" w:rsidRDefault="00A93209" w:rsidP="00877784">
      <w:pPr>
        <w:rPr>
          <w:b/>
          <w:bCs/>
          <w:lang w:eastAsia="fr-FR"/>
        </w:rPr>
      </w:pPr>
      <w:r>
        <w:rPr>
          <w:noProof/>
        </w:rPr>
        <w:lastRenderedPageBreak/>
        <w:drawing>
          <wp:inline distT="0" distB="0" distL="0" distR="0" wp14:anchorId="039E34B1" wp14:editId="2EB4B716">
            <wp:extent cx="4362772" cy="4400550"/>
            <wp:effectExtent l="0" t="0" r="0" b="0"/>
            <wp:docPr id="7" name="Picture 7" descr="Une image contenant texte, écran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écran, capture d’écran, noir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3145" cy="441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393A" w14:textId="7E16E3B4" w:rsidR="00877784" w:rsidRDefault="00877784" w:rsidP="00877784">
      <w:pPr>
        <w:pStyle w:val="Titre3"/>
      </w:pPr>
      <w:bookmarkStart w:id="43" w:name="_Toc138433077"/>
      <w:r>
        <w:t>Login</w:t>
      </w:r>
      <w:bookmarkEnd w:id="43"/>
    </w:p>
    <w:p w14:paraId="4F2A6E1F" w14:textId="3A9DFECD" w:rsidR="00F73A15" w:rsidRPr="00F73A15" w:rsidRDefault="00F73A15" w:rsidP="00F73A15">
      <w:pPr>
        <w:rPr>
          <w:b/>
          <w:bCs/>
          <w:lang w:eastAsia="fr-FR"/>
        </w:rPr>
      </w:pPr>
      <w:r w:rsidRPr="00F73A15">
        <w:rPr>
          <w:b/>
          <w:bCs/>
          <w:lang w:eastAsia="fr-FR"/>
        </w:rPr>
        <w:t>Local</w:t>
      </w:r>
    </w:p>
    <w:p w14:paraId="3D2B89FC" w14:textId="1DC3239F" w:rsidR="00877784" w:rsidRDefault="00F73A15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1BD90E2E" wp14:editId="60B1BD97">
            <wp:extent cx="5275724" cy="3914775"/>
            <wp:effectExtent l="0" t="0" r="1270" b="0"/>
            <wp:docPr id="14" name="Picture 14" descr="Une image contenant texte, capture d’écran, 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capture d’écran, écran, noir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7247" cy="392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5577" w14:textId="10204BFF" w:rsidR="00F73A15" w:rsidRPr="00F73A15" w:rsidRDefault="00F73A15" w:rsidP="00877784">
      <w:pPr>
        <w:rPr>
          <w:b/>
          <w:bCs/>
          <w:lang w:eastAsia="fr-FR"/>
        </w:rPr>
      </w:pPr>
      <w:r w:rsidRPr="00F73A15">
        <w:rPr>
          <w:b/>
          <w:bCs/>
          <w:lang w:eastAsia="fr-FR"/>
        </w:rPr>
        <w:lastRenderedPageBreak/>
        <w:t>En ligne</w:t>
      </w:r>
    </w:p>
    <w:p w14:paraId="42102DAF" w14:textId="5B6DDE55" w:rsidR="00F73A15" w:rsidRDefault="00B7071F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20F7421D" wp14:editId="538794A8">
            <wp:extent cx="5939790" cy="4526280"/>
            <wp:effectExtent l="0" t="0" r="3810" b="7620"/>
            <wp:docPr id="17" name="Picture 17" descr="Une image contenant texte, écran, capture d’écran, télévis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écran, capture d’écran, télévision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E2AD" w14:textId="435AA3F0" w:rsidR="00254B75" w:rsidRPr="00254B75" w:rsidRDefault="00A00406" w:rsidP="00254B75">
      <w:pPr>
        <w:pStyle w:val="Titre2"/>
        <w:tabs>
          <w:tab w:val="num" w:pos="360"/>
        </w:tabs>
      </w:pPr>
      <w:bookmarkStart w:id="44" w:name="_Toc138433078"/>
      <w:r>
        <w:t>Service Rest 2</w:t>
      </w:r>
      <w:bookmarkEnd w:id="44"/>
    </w:p>
    <w:p w14:paraId="1B1D96F2" w14:textId="6CD043B3" w:rsidR="00A00406" w:rsidRDefault="00271E64" w:rsidP="0016659F">
      <w:pPr>
        <w:pStyle w:val="Titre3"/>
      </w:pPr>
      <w:bookmarkStart w:id="45" w:name="_Toc138433079"/>
      <w:proofErr w:type="gramStart"/>
      <w:r>
        <w:t>getManga</w:t>
      </w:r>
      <w:bookmarkEnd w:id="45"/>
      <w:proofErr w:type="gramEnd"/>
    </w:p>
    <w:p w14:paraId="22203F6F" w14:textId="28D6CF5F" w:rsidR="00254B75" w:rsidRPr="00FD5BD3" w:rsidRDefault="00254B75" w:rsidP="00FD5BD3">
      <w:pPr>
        <w:pStyle w:val="Titre4"/>
      </w:pPr>
      <w:r w:rsidRPr="00FD5BD3">
        <w:t>Local</w:t>
      </w:r>
    </w:p>
    <w:p w14:paraId="53DE33B2" w14:textId="025E6273" w:rsidR="00FD5BD3" w:rsidRPr="00FD5BD3" w:rsidRDefault="004A1BD1" w:rsidP="00FD5BD3">
      <w:r w:rsidRPr="00E31402">
        <w:rPr>
          <w:noProof/>
          <w:lang w:eastAsia="fr-FR"/>
        </w:rPr>
        <w:drawing>
          <wp:inline distT="0" distB="0" distL="0" distR="0" wp14:anchorId="79F37C4A" wp14:editId="50BFF55C">
            <wp:extent cx="5939790" cy="3081020"/>
            <wp:effectExtent l="0" t="0" r="3810" b="5080"/>
            <wp:docPr id="11" name="Picture 1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09F6" w14:textId="07287624" w:rsidR="00254B75" w:rsidRPr="00FD5BD3" w:rsidRDefault="00FD5BD3" w:rsidP="00FD5BD3">
      <w:pPr>
        <w:pStyle w:val="Titre4"/>
      </w:pPr>
      <w:r w:rsidRPr="00FD5BD3">
        <w:lastRenderedPageBreak/>
        <w:t>En ligne</w:t>
      </w:r>
    </w:p>
    <w:p w14:paraId="3648FB20" w14:textId="3649AD02" w:rsidR="00FD5BD3" w:rsidRPr="00FD5BD3" w:rsidRDefault="006B671F" w:rsidP="00FD5BD3">
      <w:pPr>
        <w:rPr>
          <w:lang w:eastAsia="fr-FR"/>
        </w:rPr>
      </w:pPr>
      <w:r w:rsidRPr="006B671F">
        <w:rPr>
          <w:noProof/>
          <w:lang w:eastAsia="fr-FR"/>
        </w:rPr>
        <w:drawing>
          <wp:inline distT="0" distB="0" distL="0" distR="0" wp14:anchorId="437EFC32" wp14:editId="7C306F78">
            <wp:extent cx="5939790" cy="2369185"/>
            <wp:effectExtent l="0" t="0" r="3810" b="0"/>
            <wp:docPr id="25" name="Picture 25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B0AA" w14:textId="72EFF353" w:rsidR="00271E64" w:rsidRDefault="00271E64" w:rsidP="0016659F">
      <w:pPr>
        <w:pStyle w:val="Titre3"/>
      </w:pPr>
      <w:bookmarkStart w:id="46" w:name="_Toc138433080"/>
      <w:proofErr w:type="gramStart"/>
      <w:r>
        <w:t>ajoutManga</w:t>
      </w:r>
      <w:bookmarkEnd w:id="46"/>
      <w:proofErr w:type="gramEnd"/>
    </w:p>
    <w:p w14:paraId="09A3B8FF" w14:textId="77777777" w:rsidR="00FD5BD3" w:rsidRPr="00FD5BD3" w:rsidRDefault="00FD5BD3" w:rsidP="00FD5BD3">
      <w:pPr>
        <w:pStyle w:val="Titre4"/>
      </w:pPr>
      <w:r w:rsidRPr="00FD5BD3">
        <w:t>Local</w:t>
      </w:r>
    </w:p>
    <w:p w14:paraId="68FCCDF3" w14:textId="504AA3C6" w:rsidR="00FD5BD3" w:rsidRPr="00FD5BD3" w:rsidRDefault="004A1BD1" w:rsidP="00FD5BD3">
      <w:r w:rsidRPr="00C005AD">
        <w:rPr>
          <w:noProof/>
          <w:lang w:eastAsia="fr-FR"/>
        </w:rPr>
        <w:drawing>
          <wp:inline distT="0" distB="0" distL="0" distR="0" wp14:anchorId="5A79C383" wp14:editId="405665BD">
            <wp:extent cx="5939790" cy="3565525"/>
            <wp:effectExtent l="0" t="0" r="3810" b="0"/>
            <wp:docPr id="13" name="Picture 13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CFC6" w14:textId="77777777" w:rsidR="00FD5BD3" w:rsidRPr="00FD5BD3" w:rsidRDefault="00FD5BD3" w:rsidP="00FD5BD3">
      <w:pPr>
        <w:pStyle w:val="Titre4"/>
      </w:pPr>
      <w:r w:rsidRPr="00FD5BD3">
        <w:t>En ligne</w:t>
      </w:r>
    </w:p>
    <w:p w14:paraId="080D8493" w14:textId="10EE8A23" w:rsidR="00FD5BD3" w:rsidRPr="0016659F" w:rsidRDefault="005F12B5" w:rsidP="0016659F">
      <w:pPr>
        <w:rPr>
          <w:lang w:eastAsia="fr-FR"/>
        </w:rPr>
      </w:pPr>
      <w:r w:rsidRPr="005F12B5">
        <w:rPr>
          <w:noProof/>
          <w:lang w:eastAsia="fr-FR"/>
        </w:rPr>
        <w:drawing>
          <wp:inline distT="0" distB="0" distL="0" distR="0" wp14:anchorId="2A361EC2" wp14:editId="35D6E079">
            <wp:extent cx="5939790" cy="1762125"/>
            <wp:effectExtent l="0" t="0" r="3810" b="9525"/>
            <wp:docPr id="26" name="Picture 26" descr="Une image contenant logiciel, Logiciel multimédia,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logiciel, Logiciel multimédia, texte, capture d’écran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FDAA" w14:textId="389F675F" w:rsidR="00271E64" w:rsidRDefault="00271E64" w:rsidP="0016659F">
      <w:pPr>
        <w:pStyle w:val="Titre3"/>
      </w:pPr>
      <w:bookmarkStart w:id="47" w:name="_Toc138433081"/>
      <w:proofErr w:type="gramStart"/>
      <w:r>
        <w:lastRenderedPageBreak/>
        <w:t>modifyManga</w:t>
      </w:r>
      <w:bookmarkEnd w:id="47"/>
      <w:proofErr w:type="gramEnd"/>
    </w:p>
    <w:p w14:paraId="4BBA2222" w14:textId="77777777" w:rsidR="00FD5BD3" w:rsidRPr="00FD5BD3" w:rsidRDefault="00FD5BD3" w:rsidP="00FD5BD3">
      <w:pPr>
        <w:pStyle w:val="Titre4"/>
      </w:pPr>
      <w:r w:rsidRPr="00FD5BD3">
        <w:t>Local</w:t>
      </w:r>
    </w:p>
    <w:p w14:paraId="3EBC4DC4" w14:textId="0F854CFD" w:rsidR="00FD5BD3" w:rsidRPr="00FD5BD3" w:rsidRDefault="004A1BD1" w:rsidP="00FD5BD3">
      <w:r w:rsidRPr="00AD5C49">
        <w:rPr>
          <w:noProof/>
          <w:lang w:eastAsia="fr-FR"/>
        </w:rPr>
        <w:drawing>
          <wp:inline distT="0" distB="0" distL="0" distR="0" wp14:anchorId="07E74514" wp14:editId="4C143B16">
            <wp:extent cx="5939790" cy="3703320"/>
            <wp:effectExtent l="0" t="0" r="3810" b="0"/>
            <wp:docPr id="23" name="Picture 23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22C1" w14:textId="77777777" w:rsidR="00FD5BD3" w:rsidRPr="00FD5BD3" w:rsidRDefault="00FD5BD3" w:rsidP="00FD5BD3">
      <w:pPr>
        <w:pStyle w:val="Titre4"/>
      </w:pPr>
      <w:r w:rsidRPr="00FD5BD3">
        <w:t>En ligne</w:t>
      </w:r>
    </w:p>
    <w:p w14:paraId="63764822" w14:textId="547CCBAA" w:rsidR="00FD5BD3" w:rsidRPr="0016659F" w:rsidRDefault="005F12B5" w:rsidP="0016659F">
      <w:pPr>
        <w:rPr>
          <w:lang w:eastAsia="fr-FR"/>
        </w:rPr>
      </w:pPr>
      <w:r w:rsidRPr="005F12B5">
        <w:rPr>
          <w:noProof/>
          <w:lang w:eastAsia="fr-FR"/>
        </w:rPr>
        <w:drawing>
          <wp:inline distT="0" distB="0" distL="0" distR="0" wp14:anchorId="529E142B" wp14:editId="2FAEB75C">
            <wp:extent cx="5939790" cy="1784350"/>
            <wp:effectExtent l="0" t="0" r="3810" b="6350"/>
            <wp:docPr id="27" name="Picture 27" descr="Une image contenant logiciel, Logiciel multimédia, Logiciel de graphism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logiciel, Logiciel multimédia, Logiciel de graphisme, capture d’écran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707F" w14:textId="715140E6" w:rsidR="00271E64" w:rsidRDefault="0016659F" w:rsidP="0016659F">
      <w:pPr>
        <w:pStyle w:val="Titre3"/>
      </w:pPr>
      <w:bookmarkStart w:id="48" w:name="_Toc138433082"/>
      <w:proofErr w:type="gramStart"/>
      <w:r>
        <w:lastRenderedPageBreak/>
        <w:t>deleteManga</w:t>
      </w:r>
      <w:bookmarkEnd w:id="48"/>
      <w:proofErr w:type="gramEnd"/>
    </w:p>
    <w:p w14:paraId="3709E092" w14:textId="77777777" w:rsidR="00FD5BD3" w:rsidRPr="00FD5BD3" w:rsidRDefault="00FD5BD3" w:rsidP="00FD5BD3">
      <w:pPr>
        <w:pStyle w:val="Titre4"/>
      </w:pPr>
      <w:r w:rsidRPr="00FD5BD3">
        <w:t>Local</w:t>
      </w:r>
    </w:p>
    <w:p w14:paraId="10F90F7E" w14:textId="02713C37" w:rsidR="00FD5BD3" w:rsidRPr="00FD5BD3" w:rsidRDefault="004A1BD1" w:rsidP="00FD5BD3">
      <w:r w:rsidRPr="00AD5C49">
        <w:rPr>
          <w:noProof/>
          <w:lang w:eastAsia="fr-FR"/>
        </w:rPr>
        <w:drawing>
          <wp:inline distT="0" distB="0" distL="0" distR="0" wp14:anchorId="4D1FC180" wp14:editId="61F67893">
            <wp:extent cx="5939790" cy="3863340"/>
            <wp:effectExtent l="0" t="0" r="3810" b="3810"/>
            <wp:docPr id="22" name="Picture 22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0F11" w14:textId="77777777" w:rsidR="00FD5BD3" w:rsidRPr="00FD5BD3" w:rsidRDefault="00FD5BD3" w:rsidP="00FD5BD3">
      <w:pPr>
        <w:pStyle w:val="Titre4"/>
      </w:pPr>
      <w:r w:rsidRPr="00FD5BD3">
        <w:t>En ligne</w:t>
      </w:r>
    </w:p>
    <w:p w14:paraId="2FFA793D" w14:textId="255CB8AE" w:rsidR="00FD5BD3" w:rsidRPr="0016659F" w:rsidRDefault="006B6F6D" w:rsidP="0016659F">
      <w:pPr>
        <w:rPr>
          <w:lang w:eastAsia="fr-FR"/>
        </w:rPr>
      </w:pPr>
      <w:r w:rsidRPr="006B6F6D">
        <w:rPr>
          <w:noProof/>
          <w:lang w:eastAsia="fr-FR"/>
        </w:rPr>
        <w:drawing>
          <wp:inline distT="0" distB="0" distL="0" distR="0" wp14:anchorId="7125B2EA" wp14:editId="4E86D203">
            <wp:extent cx="5939790" cy="1717040"/>
            <wp:effectExtent l="0" t="0" r="3810" b="0"/>
            <wp:docPr id="28" name="Picture 28" descr="Une image contenant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logiciel, Logiciel multimédia, capture d’écran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3006" w14:textId="50F35742" w:rsidR="0016659F" w:rsidRDefault="0016659F" w:rsidP="0016659F">
      <w:pPr>
        <w:pStyle w:val="Titre3"/>
      </w:pPr>
      <w:bookmarkStart w:id="49" w:name="_Toc138433083"/>
      <w:proofErr w:type="gramStart"/>
      <w:r>
        <w:lastRenderedPageBreak/>
        <w:t>getFavoris</w:t>
      </w:r>
      <w:bookmarkEnd w:id="49"/>
      <w:proofErr w:type="gramEnd"/>
    </w:p>
    <w:p w14:paraId="78464764" w14:textId="77777777" w:rsidR="004A1BD1" w:rsidRPr="00FD5BD3" w:rsidRDefault="004A1BD1" w:rsidP="004A1BD1">
      <w:pPr>
        <w:pStyle w:val="Titre4"/>
      </w:pPr>
      <w:r w:rsidRPr="00FD5BD3">
        <w:t>Local</w:t>
      </w:r>
    </w:p>
    <w:p w14:paraId="3B2DAE81" w14:textId="321B2716" w:rsidR="004A1BD1" w:rsidRPr="00FD5BD3" w:rsidRDefault="004A1BD1" w:rsidP="004A1BD1">
      <w:r w:rsidRPr="00CB62A0">
        <w:rPr>
          <w:noProof/>
          <w:lang w:eastAsia="fr-FR"/>
        </w:rPr>
        <w:drawing>
          <wp:inline distT="0" distB="0" distL="0" distR="0" wp14:anchorId="56B7401F" wp14:editId="6487644E">
            <wp:extent cx="5939790" cy="2722880"/>
            <wp:effectExtent l="0" t="0" r="3810" b="1270"/>
            <wp:docPr id="24" name="Picture 24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6959" w14:textId="77777777" w:rsidR="004A1BD1" w:rsidRPr="00FD5BD3" w:rsidRDefault="004A1BD1" w:rsidP="004A1BD1">
      <w:pPr>
        <w:pStyle w:val="Titre4"/>
      </w:pPr>
      <w:r w:rsidRPr="00FD5BD3">
        <w:t>En ligne</w:t>
      </w:r>
    </w:p>
    <w:p w14:paraId="377AACDC" w14:textId="3237D26A" w:rsidR="004A1BD1" w:rsidRPr="0016659F" w:rsidRDefault="00F56F62" w:rsidP="0016659F">
      <w:pPr>
        <w:rPr>
          <w:lang w:eastAsia="fr-FR"/>
        </w:rPr>
      </w:pPr>
      <w:r w:rsidRPr="00F56F62">
        <w:rPr>
          <w:noProof/>
          <w:lang w:eastAsia="fr-FR"/>
        </w:rPr>
        <w:drawing>
          <wp:inline distT="0" distB="0" distL="0" distR="0" wp14:anchorId="228FEBF9" wp14:editId="7CEF2A78">
            <wp:extent cx="5939790" cy="1810385"/>
            <wp:effectExtent l="0" t="0" r="3810" b="0"/>
            <wp:docPr id="29" name="Picture 29" descr="Une image contenant logiciel, Logiciel multimédia, texte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logiciel, Logiciel multimédia, texte, Logiciel de graphism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1710" w14:textId="2C68FEF9" w:rsidR="0016659F" w:rsidRDefault="0016659F" w:rsidP="0016659F">
      <w:pPr>
        <w:pStyle w:val="Titre3"/>
      </w:pPr>
      <w:bookmarkStart w:id="50" w:name="_Toc138433084"/>
      <w:proofErr w:type="gramStart"/>
      <w:r>
        <w:lastRenderedPageBreak/>
        <w:t>ajoutfavoris</w:t>
      </w:r>
      <w:bookmarkEnd w:id="50"/>
      <w:proofErr w:type="gramEnd"/>
    </w:p>
    <w:p w14:paraId="4A68F16C" w14:textId="72A6A865" w:rsidR="004A1BD1" w:rsidRPr="00FD5BD3" w:rsidRDefault="004A1BD1" w:rsidP="004A1BD1">
      <w:pPr>
        <w:pStyle w:val="Titre4"/>
      </w:pPr>
      <w:r w:rsidRPr="00FD5BD3">
        <w:t>Local</w:t>
      </w:r>
    </w:p>
    <w:p w14:paraId="370292ED" w14:textId="7E9729D7" w:rsidR="004A1BD1" w:rsidRPr="00FD5BD3" w:rsidRDefault="004A1BD1" w:rsidP="004A1BD1">
      <w:r w:rsidRPr="007F006C">
        <w:rPr>
          <w:noProof/>
          <w:lang w:eastAsia="fr-FR"/>
        </w:rPr>
        <w:drawing>
          <wp:inline distT="0" distB="0" distL="0" distR="0" wp14:anchorId="082D26C1" wp14:editId="73CA55E3">
            <wp:extent cx="5939790" cy="3371215"/>
            <wp:effectExtent l="0" t="0" r="3810" b="635"/>
            <wp:docPr id="19" name="Picture 19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6E01" w14:textId="77777777" w:rsidR="004A1BD1" w:rsidRPr="00FD5BD3" w:rsidRDefault="004A1BD1" w:rsidP="004A1BD1">
      <w:pPr>
        <w:pStyle w:val="Titre4"/>
      </w:pPr>
      <w:r w:rsidRPr="00FD5BD3">
        <w:t>En ligne</w:t>
      </w:r>
    </w:p>
    <w:p w14:paraId="530A65E1" w14:textId="5DF80AAA" w:rsidR="0016659F" w:rsidRPr="0016659F" w:rsidRDefault="00003E61" w:rsidP="0016659F">
      <w:pPr>
        <w:rPr>
          <w:lang w:eastAsia="fr-FR"/>
        </w:rPr>
      </w:pPr>
      <w:r w:rsidRPr="00003E61">
        <w:rPr>
          <w:noProof/>
          <w:lang w:eastAsia="fr-FR"/>
        </w:rPr>
        <w:drawing>
          <wp:inline distT="0" distB="0" distL="0" distR="0" wp14:anchorId="0FBE08DB" wp14:editId="67529570">
            <wp:extent cx="5939790" cy="2044700"/>
            <wp:effectExtent l="0" t="0" r="3810" b="0"/>
            <wp:docPr id="32" name="Picture 32" descr="Une image contenant capture d’écran, logiciel, texte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capture d’écran, logiciel, texte, Logiciel multimédia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D7DD" w14:textId="511BD134" w:rsidR="0016659F" w:rsidRDefault="0016659F" w:rsidP="0016659F">
      <w:pPr>
        <w:pStyle w:val="Titre3"/>
      </w:pPr>
      <w:bookmarkStart w:id="51" w:name="_Toc138433085"/>
      <w:proofErr w:type="gramStart"/>
      <w:r>
        <w:lastRenderedPageBreak/>
        <w:t>modifyFavoris</w:t>
      </w:r>
      <w:bookmarkEnd w:id="51"/>
      <w:proofErr w:type="gramEnd"/>
    </w:p>
    <w:p w14:paraId="4FD4001D" w14:textId="7BFD7CC4" w:rsidR="004A1BD1" w:rsidRPr="00FD5BD3" w:rsidRDefault="004A1BD1" w:rsidP="004A1BD1">
      <w:pPr>
        <w:pStyle w:val="Titre4"/>
      </w:pPr>
      <w:r w:rsidRPr="00FD5BD3">
        <w:t>Local</w:t>
      </w:r>
    </w:p>
    <w:p w14:paraId="13153560" w14:textId="46A85C45" w:rsidR="004A1BD1" w:rsidRPr="00FD5BD3" w:rsidRDefault="004A1BD1" w:rsidP="004A1BD1">
      <w:r w:rsidRPr="006A3FF0">
        <w:rPr>
          <w:noProof/>
          <w:lang w:eastAsia="fr-FR"/>
        </w:rPr>
        <w:drawing>
          <wp:inline distT="0" distB="0" distL="0" distR="0" wp14:anchorId="43E8A0A7" wp14:editId="44C7D08E">
            <wp:extent cx="5939790" cy="3411855"/>
            <wp:effectExtent l="0" t="0" r="3810" b="0"/>
            <wp:docPr id="20" name="Picture 20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5960" w14:textId="77777777" w:rsidR="004A1BD1" w:rsidRPr="00FD5BD3" w:rsidRDefault="004A1BD1" w:rsidP="004A1BD1">
      <w:pPr>
        <w:pStyle w:val="Titre4"/>
      </w:pPr>
      <w:r w:rsidRPr="00FD5BD3">
        <w:t>En ligne</w:t>
      </w:r>
    </w:p>
    <w:p w14:paraId="3335A789" w14:textId="1265E9BB" w:rsidR="0016659F" w:rsidRPr="0016659F" w:rsidRDefault="003D45F1" w:rsidP="0016659F">
      <w:pPr>
        <w:rPr>
          <w:lang w:eastAsia="fr-FR"/>
        </w:rPr>
      </w:pPr>
      <w:r w:rsidRPr="003D45F1">
        <w:rPr>
          <w:noProof/>
          <w:lang w:eastAsia="fr-FR"/>
        </w:rPr>
        <w:drawing>
          <wp:inline distT="0" distB="0" distL="0" distR="0" wp14:anchorId="6AC45C75" wp14:editId="79EBC1F9">
            <wp:extent cx="5939790" cy="1864360"/>
            <wp:effectExtent l="0" t="0" r="3810" b="2540"/>
            <wp:docPr id="33" name="Picture 33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, logiciel, Logiciel multimédia, capture d’écran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267F" w14:textId="6B514DD3" w:rsidR="0016659F" w:rsidRDefault="0016659F" w:rsidP="0016659F">
      <w:pPr>
        <w:pStyle w:val="Titre3"/>
      </w:pPr>
      <w:bookmarkStart w:id="52" w:name="_Toc138433086"/>
      <w:proofErr w:type="gramStart"/>
      <w:r>
        <w:lastRenderedPageBreak/>
        <w:t>deleteFavoris</w:t>
      </w:r>
      <w:bookmarkEnd w:id="52"/>
      <w:proofErr w:type="gramEnd"/>
    </w:p>
    <w:p w14:paraId="21E52140" w14:textId="7730C863" w:rsidR="004A1BD1" w:rsidRPr="00FD5BD3" w:rsidRDefault="004A1BD1" w:rsidP="004A1BD1">
      <w:pPr>
        <w:pStyle w:val="Titre4"/>
      </w:pPr>
      <w:r w:rsidRPr="00FD5BD3">
        <w:t>Local</w:t>
      </w:r>
    </w:p>
    <w:p w14:paraId="6E394912" w14:textId="25847AF2" w:rsidR="004A1BD1" w:rsidRPr="00FD5BD3" w:rsidRDefault="004A1BD1" w:rsidP="004A1BD1">
      <w:r w:rsidRPr="006A3FF0">
        <w:rPr>
          <w:noProof/>
          <w:lang w:eastAsia="fr-FR"/>
        </w:rPr>
        <w:drawing>
          <wp:inline distT="0" distB="0" distL="0" distR="0" wp14:anchorId="666D6EDA" wp14:editId="68B919D6">
            <wp:extent cx="5939790" cy="3299460"/>
            <wp:effectExtent l="0" t="0" r="3810" b="0"/>
            <wp:docPr id="21" name="Picture 2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39EB" w14:textId="77777777" w:rsidR="004A1BD1" w:rsidRPr="00FD5BD3" w:rsidRDefault="004A1BD1" w:rsidP="004A1BD1">
      <w:pPr>
        <w:pStyle w:val="Titre4"/>
      </w:pPr>
      <w:r w:rsidRPr="00FD5BD3">
        <w:t>En ligne</w:t>
      </w:r>
    </w:p>
    <w:p w14:paraId="29237A69" w14:textId="652E666F" w:rsidR="0016659F" w:rsidRPr="0016659F" w:rsidRDefault="00F9708C" w:rsidP="0016659F">
      <w:pPr>
        <w:rPr>
          <w:lang w:eastAsia="fr-FR"/>
        </w:rPr>
      </w:pPr>
      <w:r w:rsidRPr="00F9708C">
        <w:rPr>
          <w:noProof/>
          <w:lang w:eastAsia="fr-FR"/>
        </w:rPr>
        <w:drawing>
          <wp:inline distT="0" distB="0" distL="0" distR="0" wp14:anchorId="401C8FDC" wp14:editId="3537F108">
            <wp:extent cx="5939790" cy="2012315"/>
            <wp:effectExtent l="0" t="0" r="3810" b="6985"/>
            <wp:docPr id="35" name="Picture 35" descr="Une image contenant logiciel, Logiciel multimédia, capture d’écran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logiciel, Logiciel multimédia, capture d’écran, Logiciel de graphisme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C157" w14:textId="068CFE05" w:rsidR="00AF30B8" w:rsidRDefault="00AF30B8" w:rsidP="00AF30B8">
      <w:pPr>
        <w:pStyle w:val="Titre1"/>
        <w:rPr>
          <w:noProof/>
        </w:rPr>
      </w:pPr>
      <w:bookmarkStart w:id="53" w:name="_Toc138433087"/>
      <w:r>
        <w:rPr>
          <w:noProof/>
        </w:rPr>
        <w:t>Auto-évaluations et conclusions</w:t>
      </w:r>
      <w:bookmarkEnd w:id="53"/>
    </w:p>
    <w:p w14:paraId="69F9C73A" w14:textId="65CB9FA0" w:rsidR="00224071" w:rsidRPr="00224071" w:rsidRDefault="00224071" w:rsidP="00224071">
      <w:pPr>
        <w:rPr>
          <w:lang w:eastAsia="fr-FR"/>
        </w:rPr>
      </w:pPr>
      <w:r>
        <w:rPr>
          <w:lang w:eastAsia="fr-FR"/>
        </w:rPr>
        <w:t>Raphael de Sousa</w:t>
      </w:r>
    </w:p>
    <w:p w14:paraId="33E62A2A" w14:textId="6BC51300" w:rsidR="007C081E" w:rsidRDefault="00653235" w:rsidP="007C081E">
      <w:pPr>
        <w:rPr>
          <w:lang w:eastAsia="fr-FR"/>
        </w:rPr>
      </w:pPr>
      <w:r>
        <w:rPr>
          <w:lang w:eastAsia="fr-FR"/>
        </w:rPr>
        <w:t xml:space="preserve">Durant ce projet je ne me suis pas mis </w:t>
      </w:r>
      <w:r w:rsidR="00224071">
        <w:rPr>
          <w:lang w:eastAsia="fr-FR"/>
        </w:rPr>
        <w:t>à</w:t>
      </w:r>
      <w:r>
        <w:rPr>
          <w:lang w:eastAsia="fr-FR"/>
        </w:rPr>
        <w:t xml:space="preserve"> fond depuis le début car je pensai que ça </w:t>
      </w:r>
      <w:r w:rsidR="00BB3B7C">
        <w:rPr>
          <w:lang w:eastAsia="fr-FR"/>
        </w:rPr>
        <w:t>allait</w:t>
      </w:r>
      <w:r>
        <w:rPr>
          <w:lang w:eastAsia="fr-FR"/>
        </w:rPr>
        <w:t xml:space="preserve"> être facile car </w:t>
      </w:r>
      <w:r w:rsidR="00AE4916">
        <w:rPr>
          <w:lang w:eastAsia="fr-FR"/>
        </w:rPr>
        <w:t xml:space="preserve">je me </w:t>
      </w:r>
      <w:r w:rsidR="00BB3B7C">
        <w:rPr>
          <w:lang w:eastAsia="fr-FR"/>
        </w:rPr>
        <w:t>sentais</w:t>
      </w:r>
      <w:r w:rsidR="00AE4916">
        <w:rPr>
          <w:lang w:eastAsia="fr-FR"/>
        </w:rPr>
        <w:t xml:space="preserve"> un peu confiant dans le domaine du web. Mais je me suis vite rendu compte qu’il fallait tous faire pour le réussir en se donnant </w:t>
      </w:r>
      <w:r w:rsidR="009A78B1">
        <w:rPr>
          <w:lang w:eastAsia="fr-FR"/>
        </w:rPr>
        <w:t>à</w:t>
      </w:r>
      <w:r w:rsidR="00AE4916">
        <w:rPr>
          <w:lang w:eastAsia="fr-FR"/>
        </w:rPr>
        <w:t xml:space="preserve"> fond. Malgré tous je suis content de mon </w:t>
      </w:r>
      <w:r w:rsidR="00BB3B7C">
        <w:rPr>
          <w:lang w:eastAsia="fr-FR"/>
        </w:rPr>
        <w:t>travail</w:t>
      </w:r>
      <w:r w:rsidR="00AE4916">
        <w:rPr>
          <w:lang w:eastAsia="fr-FR"/>
        </w:rPr>
        <w:t xml:space="preserve"> </w:t>
      </w:r>
      <w:r w:rsidR="009A78B1">
        <w:rPr>
          <w:lang w:eastAsia="fr-FR"/>
        </w:rPr>
        <w:t xml:space="preserve">et de mon projet. J’ai beaucoup aimé travailler avec une API et des REST même si </w:t>
      </w:r>
      <w:r w:rsidR="00224071">
        <w:rPr>
          <w:lang w:eastAsia="fr-FR"/>
        </w:rPr>
        <w:t>ça été dur.</w:t>
      </w:r>
    </w:p>
    <w:p w14:paraId="62584B2F" w14:textId="12C9F276" w:rsidR="00E74332" w:rsidRPr="00E74332" w:rsidRDefault="00E74332" w:rsidP="007C081E">
      <w:pPr>
        <w:rPr>
          <w:b/>
          <w:bCs/>
          <w:lang w:eastAsia="fr-FR"/>
        </w:rPr>
      </w:pPr>
      <w:r w:rsidRPr="00E74332">
        <w:rPr>
          <w:b/>
          <w:bCs/>
          <w:lang w:eastAsia="fr-FR"/>
        </w:rPr>
        <w:t>Malcolm Gfeller</w:t>
      </w:r>
    </w:p>
    <w:p w14:paraId="4BDEC3DD" w14:textId="262254B4" w:rsidR="00E74332" w:rsidRPr="007C081E" w:rsidRDefault="0048570E" w:rsidP="007C081E">
      <w:pPr>
        <w:rPr>
          <w:lang w:eastAsia="fr-FR"/>
        </w:rPr>
      </w:pPr>
      <w:r>
        <w:rPr>
          <w:lang w:eastAsia="fr-FR"/>
        </w:rPr>
        <w:t>J’ai bien aimé ce module,</w:t>
      </w:r>
      <w:r w:rsidR="00F9585A">
        <w:rPr>
          <w:lang w:eastAsia="fr-FR"/>
        </w:rPr>
        <w:t xml:space="preserve"> c’</w:t>
      </w:r>
      <w:r w:rsidR="003A02A4">
        <w:rPr>
          <w:lang w:eastAsia="fr-FR"/>
        </w:rPr>
        <w:t>était très intéressant</w:t>
      </w:r>
      <w:r w:rsidR="004117D3">
        <w:rPr>
          <w:lang w:eastAsia="fr-FR"/>
        </w:rPr>
        <w:t xml:space="preserve">, </w:t>
      </w:r>
      <w:r w:rsidR="00AD11B6">
        <w:rPr>
          <w:lang w:eastAsia="fr-FR"/>
        </w:rPr>
        <w:t xml:space="preserve">mais malheureusement </w:t>
      </w:r>
      <w:r w:rsidR="003232D6">
        <w:rPr>
          <w:lang w:eastAsia="fr-FR"/>
        </w:rPr>
        <w:t xml:space="preserve">je n’ai </w:t>
      </w:r>
      <w:r w:rsidR="0027175D">
        <w:rPr>
          <w:lang w:eastAsia="fr-FR"/>
        </w:rPr>
        <w:t xml:space="preserve">pas réussi à bien m’activer et travailler à la maison pendant le module, donc j’ai eu un peu de retard sur </w:t>
      </w:r>
      <w:r w:rsidR="007B7DE1">
        <w:rPr>
          <w:lang w:eastAsia="fr-FR"/>
        </w:rPr>
        <w:t xml:space="preserve">le projet, vu que j’ai raté </w:t>
      </w:r>
      <w:r w:rsidR="00414692">
        <w:rPr>
          <w:lang w:eastAsia="fr-FR"/>
        </w:rPr>
        <w:t>1.5 jour</w:t>
      </w:r>
      <w:r w:rsidR="00E22381">
        <w:rPr>
          <w:lang w:eastAsia="fr-FR"/>
        </w:rPr>
        <w:t>s de cours</w:t>
      </w:r>
      <w:r w:rsidR="00FE4CED">
        <w:rPr>
          <w:lang w:eastAsia="fr-FR"/>
        </w:rPr>
        <w:t>. Malgré ce retard, j’ai fait le mieux que je pouvais pour combler ce retard avec mon collègue.</w:t>
      </w:r>
    </w:p>
    <w:sectPr w:rsidR="00E74332" w:rsidRPr="007C081E" w:rsidSect="00F47C6A">
      <w:pgSz w:w="11906" w:h="16838" w:code="9"/>
      <w:pgMar w:top="1418" w:right="851" w:bottom="1418" w:left="1701" w:header="720" w:footer="851" w:gutter="0"/>
      <w:pgNumType w:fmt="upperRoman"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29A45" w14:textId="77777777" w:rsidR="00405B1A" w:rsidRDefault="00405B1A">
      <w:r>
        <w:separator/>
      </w:r>
    </w:p>
  </w:endnote>
  <w:endnote w:type="continuationSeparator" w:id="0">
    <w:p w14:paraId="0494C04F" w14:textId="77777777" w:rsidR="00405B1A" w:rsidRDefault="00405B1A">
      <w:r>
        <w:continuationSeparator/>
      </w:r>
    </w:p>
  </w:endnote>
  <w:endnote w:type="continuationNotice" w:id="1">
    <w:p w14:paraId="41F612AB" w14:textId="77777777" w:rsidR="00405B1A" w:rsidRDefault="00405B1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Goth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52B9D" w14:textId="77777777" w:rsidR="00AA16A6" w:rsidRDefault="00AA16A6" w:rsidP="003B0C42">
    <w:pPr>
      <w:pStyle w:val="Pieddepage"/>
      <w:tabs>
        <w:tab w:val="clear" w:pos="4536"/>
        <w:tab w:val="center" w:pos="4686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8E2A6" w14:textId="77777777" w:rsidR="00AA16A6" w:rsidRDefault="00AA16A6" w:rsidP="003B0C42">
    <w:pPr>
      <w:pStyle w:val="Pieddepage"/>
      <w:tabs>
        <w:tab w:val="clear" w:pos="4536"/>
        <w:tab w:val="center" w:pos="4686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6E9CC" w14:textId="0A606BDA" w:rsidR="00AA16A6" w:rsidRPr="004E1274" w:rsidRDefault="00AA16A6" w:rsidP="00805C7F">
    <w:pPr>
      <w:pStyle w:val="Pieddepage"/>
      <w:tabs>
        <w:tab w:val="clear" w:pos="4536"/>
      </w:tabs>
    </w:pPr>
    <w:r w:rsidRPr="004E1274">
      <w:tab/>
      <w:t xml:space="preserve">Page </w:t>
    </w:r>
    <w:r w:rsidRPr="004E1274">
      <w:fldChar w:fldCharType="begin"/>
    </w:r>
    <w:r w:rsidRPr="004E1274">
      <w:instrText xml:space="preserve"> PAGE </w:instrText>
    </w:r>
    <w:r w:rsidRPr="004E1274">
      <w:fldChar w:fldCharType="separate"/>
    </w:r>
    <w:r w:rsidR="00C72584">
      <w:rPr>
        <w:noProof/>
      </w:rPr>
      <w:t>I</w:t>
    </w:r>
    <w:r w:rsidRPr="004E1274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C365D" w14:textId="77777777" w:rsidR="00AA16A6" w:rsidRPr="00E6075C" w:rsidRDefault="00B56077" w:rsidP="00805C7F">
    <w:pPr>
      <w:pStyle w:val="Pieddepage"/>
      <w:tabs>
        <w:tab w:val="clear" w:pos="4536"/>
      </w:tabs>
    </w:pPr>
    <w:r>
      <w:rPr>
        <w:rFonts w:ascii="CenturyGothic" w:hAnsi="CenturyGothic" w:cs="CenturyGothic"/>
        <w:szCs w:val="24"/>
        <w:lang w:eastAsia="fr-CH"/>
      </w:rPr>
      <w:t>Développer des applications web client-serveur</w:t>
    </w:r>
    <w:r>
      <w:t xml:space="preserve"> </w:t>
    </w:r>
    <w:r w:rsidR="00233FAB">
      <w:t xml:space="preserve">– </w:t>
    </w:r>
    <w:r>
      <w:t>W20</w:t>
    </w:r>
    <w:r w:rsidR="00233FAB">
      <w:t>/Cel</w:t>
    </w:r>
    <w:r w:rsidR="00AA16A6" w:rsidRPr="00E6075C">
      <w:tab/>
      <w:t xml:space="preserve">Page </w:t>
    </w:r>
    <w:r w:rsidR="00AA16A6" w:rsidRPr="00E6075C">
      <w:fldChar w:fldCharType="begin"/>
    </w:r>
    <w:r w:rsidR="00AA16A6" w:rsidRPr="00E6075C">
      <w:instrText xml:space="preserve"> PAGE </w:instrText>
    </w:r>
    <w:r w:rsidR="00AA16A6" w:rsidRPr="00E6075C">
      <w:fldChar w:fldCharType="separate"/>
    </w:r>
    <w:r w:rsidR="00F47C6A">
      <w:rPr>
        <w:noProof/>
      </w:rPr>
      <w:t>1</w:t>
    </w:r>
    <w:r w:rsidR="00AA16A6" w:rsidRPr="00E6075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B1DC1" w14:textId="77777777" w:rsidR="00405B1A" w:rsidRDefault="00405B1A">
      <w:r>
        <w:separator/>
      </w:r>
    </w:p>
  </w:footnote>
  <w:footnote w:type="continuationSeparator" w:id="0">
    <w:p w14:paraId="7802C299" w14:textId="77777777" w:rsidR="00405B1A" w:rsidRDefault="00405B1A">
      <w:r>
        <w:continuationSeparator/>
      </w:r>
    </w:p>
  </w:footnote>
  <w:footnote w:type="continuationNotice" w:id="1">
    <w:p w14:paraId="4E73F436" w14:textId="77777777" w:rsidR="00405B1A" w:rsidRDefault="00405B1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3284D" w14:textId="16B49DCD" w:rsidR="00AA16A6" w:rsidRPr="009A22ED" w:rsidRDefault="00AF30B8" w:rsidP="0036400A">
    <w:pPr>
      <w:pStyle w:val="En-tte"/>
    </w:pPr>
    <w:r>
      <w:t>Malcolm Gfeller et De Sousa Raphaël</w:t>
    </w:r>
    <w:r w:rsidR="00AA16A6">
      <w:tab/>
    </w:r>
    <w:r w:rsidR="00AA16A6">
      <w:tab/>
    </w:r>
    <w:r w:rsidR="00AA16A6">
      <w:fldChar w:fldCharType="begin"/>
    </w:r>
    <w:r w:rsidR="00AA16A6">
      <w:instrText xml:space="preserve"> DATE \@ "dd/MM/yyyy" </w:instrText>
    </w:r>
    <w:r w:rsidR="00AA16A6">
      <w:fldChar w:fldCharType="separate"/>
    </w:r>
    <w:r w:rsidR="009D73D1">
      <w:rPr>
        <w:noProof/>
      </w:rPr>
      <w:t>23/06/2023</w:t>
    </w:r>
    <w:r w:rsidR="00AA16A6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13305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3FC5051"/>
    <w:multiLevelType w:val="hybridMultilevel"/>
    <w:tmpl w:val="E4567D40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2" w15:restartNumberingAfterBreak="0">
    <w:nsid w:val="184E27F5"/>
    <w:multiLevelType w:val="hybridMultilevel"/>
    <w:tmpl w:val="92C8AAAA"/>
    <w:lvl w:ilvl="0" w:tplc="46E634A2">
      <w:start w:val="1"/>
      <w:numFmt w:val="bullet"/>
      <w:pStyle w:val="Listepuces2"/>
      <w:lvlText w:val="-"/>
      <w:lvlJc w:val="left"/>
      <w:pPr>
        <w:tabs>
          <w:tab w:val="num" w:pos="791"/>
        </w:tabs>
        <w:ind w:left="791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511"/>
        </w:tabs>
        <w:ind w:left="151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31"/>
        </w:tabs>
        <w:ind w:left="223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51"/>
        </w:tabs>
        <w:ind w:left="295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71"/>
        </w:tabs>
        <w:ind w:left="367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91"/>
        </w:tabs>
        <w:ind w:left="439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11"/>
        </w:tabs>
        <w:ind w:left="511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31"/>
        </w:tabs>
        <w:ind w:left="583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51"/>
        </w:tabs>
        <w:ind w:left="6551" w:hanging="360"/>
      </w:pPr>
      <w:rPr>
        <w:rFonts w:ascii="Wingdings" w:hAnsi="Wingdings" w:hint="default"/>
      </w:rPr>
    </w:lvl>
  </w:abstractNum>
  <w:abstractNum w:abstractNumId="3" w15:restartNumberingAfterBreak="0">
    <w:nsid w:val="1A061871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35E061A"/>
    <w:multiLevelType w:val="hybridMultilevel"/>
    <w:tmpl w:val="8C4EECF6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5" w15:restartNumberingAfterBreak="0">
    <w:nsid w:val="317A448C"/>
    <w:multiLevelType w:val="hybridMultilevel"/>
    <w:tmpl w:val="F38AA394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6" w15:restartNumberingAfterBreak="0">
    <w:nsid w:val="39DA0E2F"/>
    <w:multiLevelType w:val="hybridMultilevel"/>
    <w:tmpl w:val="A4BEAD28"/>
    <w:lvl w:ilvl="0" w:tplc="B38209DC">
      <w:start w:val="1990"/>
      <w:numFmt w:val="decimal"/>
      <w:lvlText w:val="%1"/>
      <w:lvlJc w:val="left"/>
      <w:pPr>
        <w:tabs>
          <w:tab w:val="num" w:pos="1406"/>
        </w:tabs>
        <w:ind w:left="1406" w:hanging="9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11"/>
        </w:tabs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31"/>
        </w:tabs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51"/>
        </w:tabs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71"/>
        </w:tabs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91"/>
        </w:tabs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11"/>
        </w:tabs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31"/>
        </w:tabs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51"/>
        </w:tabs>
        <w:ind w:left="6551" w:hanging="180"/>
      </w:pPr>
    </w:lvl>
  </w:abstractNum>
  <w:abstractNum w:abstractNumId="7" w15:restartNumberingAfterBreak="0">
    <w:nsid w:val="40193EA8"/>
    <w:multiLevelType w:val="hybridMultilevel"/>
    <w:tmpl w:val="B14AE290"/>
    <w:lvl w:ilvl="0" w:tplc="C4F43F4C">
      <w:start w:val="1990"/>
      <w:numFmt w:val="decimal"/>
      <w:lvlText w:val="%1"/>
      <w:lvlJc w:val="left"/>
      <w:pPr>
        <w:tabs>
          <w:tab w:val="num" w:pos="1406"/>
        </w:tabs>
        <w:ind w:left="1406" w:hanging="9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11"/>
        </w:tabs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31"/>
        </w:tabs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51"/>
        </w:tabs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71"/>
        </w:tabs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91"/>
        </w:tabs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11"/>
        </w:tabs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31"/>
        </w:tabs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51"/>
        </w:tabs>
        <w:ind w:left="6551" w:hanging="180"/>
      </w:pPr>
    </w:lvl>
  </w:abstractNum>
  <w:abstractNum w:abstractNumId="8" w15:restartNumberingAfterBreak="0">
    <w:nsid w:val="446A540C"/>
    <w:multiLevelType w:val="hybridMultilevel"/>
    <w:tmpl w:val="330E210A"/>
    <w:lvl w:ilvl="0" w:tplc="CF28A5E0">
      <w:numFmt w:val="bullet"/>
      <w:lvlText w:val="-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51905490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620537F"/>
    <w:multiLevelType w:val="multilevel"/>
    <w:tmpl w:val="FD2AE02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5F8E18A4"/>
    <w:multiLevelType w:val="singleLevel"/>
    <w:tmpl w:val="E3BAE6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6F3E73CE"/>
    <w:multiLevelType w:val="multilevel"/>
    <w:tmpl w:val="E9C604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3" w15:restartNumberingAfterBreak="0">
    <w:nsid w:val="7E2764E6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1637711749">
    <w:abstractNumId w:val="0"/>
  </w:num>
  <w:num w:numId="2" w16cid:durableId="2108309932">
    <w:abstractNumId w:val="13"/>
  </w:num>
  <w:num w:numId="3" w16cid:durableId="1707633408">
    <w:abstractNumId w:val="3"/>
  </w:num>
  <w:num w:numId="4" w16cid:durableId="245111955">
    <w:abstractNumId w:val="11"/>
  </w:num>
  <w:num w:numId="5" w16cid:durableId="270279683">
    <w:abstractNumId w:val="12"/>
  </w:num>
  <w:num w:numId="6" w16cid:durableId="249238081">
    <w:abstractNumId w:val="10"/>
  </w:num>
  <w:num w:numId="7" w16cid:durableId="137697494">
    <w:abstractNumId w:val="6"/>
  </w:num>
  <w:num w:numId="8" w16cid:durableId="1803500397">
    <w:abstractNumId w:val="7"/>
  </w:num>
  <w:num w:numId="9" w16cid:durableId="17968636">
    <w:abstractNumId w:val="4"/>
  </w:num>
  <w:num w:numId="10" w16cid:durableId="1006905194">
    <w:abstractNumId w:val="1"/>
  </w:num>
  <w:num w:numId="11" w16cid:durableId="2115175654">
    <w:abstractNumId w:val="5"/>
  </w:num>
  <w:num w:numId="12" w16cid:durableId="888996714">
    <w:abstractNumId w:val="2"/>
  </w:num>
  <w:num w:numId="13" w16cid:durableId="92821629">
    <w:abstractNumId w:val="8"/>
  </w:num>
  <w:num w:numId="14" w16cid:durableId="15836422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fr-FR" w:vendorID="9" w:dllVersion="512" w:checkStyle="1"/>
  <w:proofState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rawingGridHorizontalSpacing w:val="142"/>
  <w:drawingGridVerticalSpacing w:val="142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6077"/>
    <w:rsid w:val="00001DBB"/>
    <w:rsid w:val="00001FDA"/>
    <w:rsid w:val="000033E9"/>
    <w:rsid w:val="00003E61"/>
    <w:rsid w:val="00007A27"/>
    <w:rsid w:val="000112A7"/>
    <w:rsid w:val="00052D80"/>
    <w:rsid w:val="00062BB5"/>
    <w:rsid w:val="00062E9D"/>
    <w:rsid w:val="00064FDC"/>
    <w:rsid w:val="0007433A"/>
    <w:rsid w:val="00074F29"/>
    <w:rsid w:val="000928E2"/>
    <w:rsid w:val="000A2B30"/>
    <w:rsid w:val="000A309B"/>
    <w:rsid w:val="000A74C9"/>
    <w:rsid w:val="000B586D"/>
    <w:rsid w:val="000B779B"/>
    <w:rsid w:val="000C6F31"/>
    <w:rsid w:val="000C7788"/>
    <w:rsid w:val="000D2572"/>
    <w:rsid w:val="000D2A74"/>
    <w:rsid w:val="000D3980"/>
    <w:rsid w:val="000F6188"/>
    <w:rsid w:val="00102F40"/>
    <w:rsid w:val="00103F88"/>
    <w:rsid w:val="00106F40"/>
    <w:rsid w:val="00110249"/>
    <w:rsid w:val="00152802"/>
    <w:rsid w:val="001556C0"/>
    <w:rsid w:val="0016659F"/>
    <w:rsid w:val="00171C79"/>
    <w:rsid w:val="001901E2"/>
    <w:rsid w:val="00191BCC"/>
    <w:rsid w:val="001B724B"/>
    <w:rsid w:val="001C16FB"/>
    <w:rsid w:val="001C554D"/>
    <w:rsid w:val="001D1561"/>
    <w:rsid w:val="001D4294"/>
    <w:rsid w:val="001E5262"/>
    <w:rsid w:val="001E68D2"/>
    <w:rsid w:val="002131A3"/>
    <w:rsid w:val="002205D8"/>
    <w:rsid w:val="00224071"/>
    <w:rsid w:val="00233FAB"/>
    <w:rsid w:val="00254B75"/>
    <w:rsid w:val="00256016"/>
    <w:rsid w:val="00262D93"/>
    <w:rsid w:val="002651A8"/>
    <w:rsid w:val="0027175D"/>
    <w:rsid w:val="00271E64"/>
    <w:rsid w:val="002816BF"/>
    <w:rsid w:val="00286D1A"/>
    <w:rsid w:val="002A05E0"/>
    <w:rsid w:val="002A270D"/>
    <w:rsid w:val="002B2310"/>
    <w:rsid w:val="002B2348"/>
    <w:rsid w:val="002B3E3F"/>
    <w:rsid w:val="002B4FF6"/>
    <w:rsid w:val="002C0024"/>
    <w:rsid w:val="002C2415"/>
    <w:rsid w:val="002D23AE"/>
    <w:rsid w:val="002D725B"/>
    <w:rsid w:val="002D7FD0"/>
    <w:rsid w:val="002E0D51"/>
    <w:rsid w:val="002E2BBF"/>
    <w:rsid w:val="002E50A4"/>
    <w:rsid w:val="002F2767"/>
    <w:rsid w:val="00305799"/>
    <w:rsid w:val="00306CC5"/>
    <w:rsid w:val="00310529"/>
    <w:rsid w:val="00320A71"/>
    <w:rsid w:val="003232D6"/>
    <w:rsid w:val="00332A97"/>
    <w:rsid w:val="0036400A"/>
    <w:rsid w:val="00365E7D"/>
    <w:rsid w:val="00373A6F"/>
    <w:rsid w:val="00390B1B"/>
    <w:rsid w:val="00392526"/>
    <w:rsid w:val="003A02A4"/>
    <w:rsid w:val="003A1C2B"/>
    <w:rsid w:val="003B0C42"/>
    <w:rsid w:val="003B523D"/>
    <w:rsid w:val="003C42F1"/>
    <w:rsid w:val="003C4BD2"/>
    <w:rsid w:val="003C5E9E"/>
    <w:rsid w:val="003D45F1"/>
    <w:rsid w:val="003D7A20"/>
    <w:rsid w:val="003E2DB4"/>
    <w:rsid w:val="003E583C"/>
    <w:rsid w:val="003E6830"/>
    <w:rsid w:val="003F04EC"/>
    <w:rsid w:val="003F6A08"/>
    <w:rsid w:val="00405B1A"/>
    <w:rsid w:val="004117D3"/>
    <w:rsid w:val="00414692"/>
    <w:rsid w:val="00417490"/>
    <w:rsid w:val="004245C3"/>
    <w:rsid w:val="00437390"/>
    <w:rsid w:val="0044472F"/>
    <w:rsid w:val="00451BC1"/>
    <w:rsid w:val="004561FE"/>
    <w:rsid w:val="00473BE1"/>
    <w:rsid w:val="0048570E"/>
    <w:rsid w:val="004923F0"/>
    <w:rsid w:val="004924D2"/>
    <w:rsid w:val="004936FA"/>
    <w:rsid w:val="0049665B"/>
    <w:rsid w:val="004A1145"/>
    <w:rsid w:val="004A1BD1"/>
    <w:rsid w:val="004A2D8C"/>
    <w:rsid w:val="004A38C6"/>
    <w:rsid w:val="004B5197"/>
    <w:rsid w:val="004B60FA"/>
    <w:rsid w:val="004C0FD2"/>
    <w:rsid w:val="004D66A8"/>
    <w:rsid w:val="004E1274"/>
    <w:rsid w:val="004F5466"/>
    <w:rsid w:val="004F5E85"/>
    <w:rsid w:val="00556BD4"/>
    <w:rsid w:val="005577D0"/>
    <w:rsid w:val="00561131"/>
    <w:rsid w:val="00564498"/>
    <w:rsid w:val="0056450D"/>
    <w:rsid w:val="00572DC8"/>
    <w:rsid w:val="00575C4A"/>
    <w:rsid w:val="0059278A"/>
    <w:rsid w:val="00595C8D"/>
    <w:rsid w:val="005A7E3D"/>
    <w:rsid w:val="005B1A5B"/>
    <w:rsid w:val="005C4778"/>
    <w:rsid w:val="005E758C"/>
    <w:rsid w:val="005F12B5"/>
    <w:rsid w:val="005F4869"/>
    <w:rsid w:val="00616A62"/>
    <w:rsid w:val="00625E7E"/>
    <w:rsid w:val="006315C1"/>
    <w:rsid w:val="006341E7"/>
    <w:rsid w:val="006353B8"/>
    <w:rsid w:val="00642460"/>
    <w:rsid w:val="00651728"/>
    <w:rsid w:val="00653235"/>
    <w:rsid w:val="00653C69"/>
    <w:rsid w:val="006544AD"/>
    <w:rsid w:val="00670E21"/>
    <w:rsid w:val="00677927"/>
    <w:rsid w:val="00677D4E"/>
    <w:rsid w:val="006834B6"/>
    <w:rsid w:val="00685CC1"/>
    <w:rsid w:val="00687251"/>
    <w:rsid w:val="00692DFD"/>
    <w:rsid w:val="00696143"/>
    <w:rsid w:val="0069668C"/>
    <w:rsid w:val="006A3FF0"/>
    <w:rsid w:val="006B0C5B"/>
    <w:rsid w:val="006B55E3"/>
    <w:rsid w:val="006B671F"/>
    <w:rsid w:val="006B6F6D"/>
    <w:rsid w:val="006F5576"/>
    <w:rsid w:val="0070073F"/>
    <w:rsid w:val="00713221"/>
    <w:rsid w:val="00714808"/>
    <w:rsid w:val="00716E0A"/>
    <w:rsid w:val="00727C4D"/>
    <w:rsid w:val="0073270A"/>
    <w:rsid w:val="00740E5E"/>
    <w:rsid w:val="00754267"/>
    <w:rsid w:val="007547A7"/>
    <w:rsid w:val="007601B6"/>
    <w:rsid w:val="00776832"/>
    <w:rsid w:val="00794A40"/>
    <w:rsid w:val="007A23D5"/>
    <w:rsid w:val="007A26B3"/>
    <w:rsid w:val="007B1CBB"/>
    <w:rsid w:val="007B65B6"/>
    <w:rsid w:val="007B7DE1"/>
    <w:rsid w:val="007C0803"/>
    <w:rsid w:val="007C081E"/>
    <w:rsid w:val="007D277A"/>
    <w:rsid w:val="007D68CE"/>
    <w:rsid w:val="007E3231"/>
    <w:rsid w:val="007E7F91"/>
    <w:rsid w:val="007F006C"/>
    <w:rsid w:val="00802D72"/>
    <w:rsid w:val="00805C7F"/>
    <w:rsid w:val="00815770"/>
    <w:rsid w:val="00822C5C"/>
    <w:rsid w:val="00831EFB"/>
    <w:rsid w:val="0084307C"/>
    <w:rsid w:val="00847696"/>
    <w:rsid w:val="008734FE"/>
    <w:rsid w:val="00877784"/>
    <w:rsid w:val="00877E04"/>
    <w:rsid w:val="00877F04"/>
    <w:rsid w:val="008967D8"/>
    <w:rsid w:val="008A0395"/>
    <w:rsid w:val="008A2D71"/>
    <w:rsid w:val="008A5750"/>
    <w:rsid w:val="008A5BFE"/>
    <w:rsid w:val="008A602F"/>
    <w:rsid w:val="008C09A7"/>
    <w:rsid w:val="008E4587"/>
    <w:rsid w:val="008F140D"/>
    <w:rsid w:val="008F6BB7"/>
    <w:rsid w:val="009159D2"/>
    <w:rsid w:val="00916CE9"/>
    <w:rsid w:val="009247D8"/>
    <w:rsid w:val="0093239E"/>
    <w:rsid w:val="00947C59"/>
    <w:rsid w:val="00960CC7"/>
    <w:rsid w:val="00970BF5"/>
    <w:rsid w:val="009843B3"/>
    <w:rsid w:val="00984B40"/>
    <w:rsid w:val="0098768E"/>
    <w:rsid w:val="00992B0F"/>
    <w:rsid w:val="0099451B"/>
    <w:rsid w:val="009A22ED"/>
    <w:rsid w:val="009A660F"/>
    <w:rsid w:val="009A78B1"/>
    <w:rsid w:val="009B45EE"/>
    <w:rsid w:val="009B7CDD"/>
    <w:rsid w:val="009B7D47"/>
    <w:rsid w:val="009C5791"/>
    <w:rsid w:val="009D73D1"/>
    <w:rsid w:val="009E7A04"/>
    <w:rsid w:val="009F4F6E"/>
    <w:rsid w:val="00A00406"/>
    <w:rsid w:val="00A13785"/>
    <w:rsid w:val="00A15E1F"/>
    <w:rsid w:val="00A16989"/>
    <w:rsid w:val="00A52324"/>
    <w:rsid w:val="00A64823"/>
    <w:rsid w:val="00A66F8D"/>
    <w:rsid w:val="00A72755"/>
    <w:rsid w:val="00A76697"/>
    <w:rsid w:val="00A84AB2"/>
    <w:rsid w:val="00A93209"/>
    <w:rsid w:val="00AA16A6"/>
    <w:rsid w:val="00AA1F4A"/>
    <w:rsid w:val="00AA356D"/>
    <w:rsid w:val="00AB3A6D"/>
    <w:rsid w:val="00AC5036"/>
    <w:rsid w:val="00AD07AC"/>
    <w:rsid w:val="00AD10A9"/>
    <w:rsid w:val="00AD11B6"/>
    <w:rsid w:val="00AD5C49"/>
    <w:rsid w:val="00AE4916"/>
    <w:rsid w:val="00AF30B8"/>
    <w:rsid w:val="00AF4392"/>
    <w:rsid w:val="00AF7EAB"/>
    <w:rsid w:val="00B01EB1"/>
    <w:rsid w:val="00B2284D"/>
    <w:rsid w:val="00B420AA"/>
    <w:rsid w:val="00B45D84"/>
    <w:rsid w:val="00B536DD"/>
    <w:rsid w:val="00B56077"/>
    <w:rsid w:val="00B7071F"/>
    <w:rsid w:val="00B80CAC"/>
    <w:rsid w:val="00B81133"/>
    <w:rsid w:val="00B963D0"/>
    <w:rsid w:val="00BB3B7C"/>
    <w:rsid w:val="00BD01C0"/>
    <w:rsid w:val="00BD2B71"/>
    <w:rsid w:val="00BE2907"/>
    <w:rsid w:val="00BE31C1"/>
    <w:rsid w:val="00BE40FE"/>
    <w:rsid w:val="00BF3342"/>
    <w:rsid w:val="00BF752B"/>
    <w:rsid w:val="00C005AD"/>
    <w:rsid w:val="00C24268"/>
    <w:rsid w:val="00C25E65"/>
    <w:rsid w:val="00C41638"/>
    <w:rsid w:val="00C42445"/>
    <w:rsid w:val="00C53E19"/>
    <w:rsid w:val="00C55778"/>
    <w:rsid w:val="00C57C38"/>
    <w:rsid w:val="00C62910"/>
    <w:rsid w:val="00C63489"/>
    <w:rsid w:val="00C72584"/>
    <w:rsid w:val="00C826EF"/>
    <w:rsid w:val="00C942D2"/>
    <w:rsid w:val="00CB62A0"/>
    <w:rsid w:val="00CB7940"/>
    <w:rsid w:val="00CC3F94"/>
    <w:rsid w:val="00CC779A"/>
    <w:rsid w:val="00CE1B7C"/>
    <w:rsid w:val="00CE4950"/>
    <w:rsid w:val="00CE4B47"/>
    <w:rsid w:val="00CE70AD"/>
    <w:rsid w:val="00CF33EA"/>
    <w:rsid w:val="00D03652"/>
    <w:rsid w:val="00D17577"/>
    <w:rsid w:val="00D223DA"/>
    <w:rsid w:val="00D23401"/>
    <w:rsid w:val="00D24EA1"/>
    <w:rsid w:val="00D40DDB"/>
    <w:rsid w:val="00D4422C"/>
    <w:rsid w:val="00D61FFD"/>
    <w:rsid w:val="00D74A5F"/>
    <w:rsid w:val="00D93B9A"/>
    <w:rsid w:val="00D9494A"/>
    <w:rsid w:val="00DA3C25"/>
    <w:rsid w:val="00DA5974"/>
    <w:rsid w:val="00DB0D5D"/>
    <w:rsid w:val="00DB6F42"/>
    <w:rsid w:val="00DC490F"/>
    <w:rsid w:val="00DD33F9"/>
    <w:rsid w:val="00DD5FA1"/>
    <w:rsid w:val="00DD7658"/>
    <w:rsid w:val="00E032B4"/>
    <w:rsid w:val="00E04030"/>
    <w:rsid w:val="00E04576"/>
    <w:rsid w:val="00E07BCC"/>
    <w:rsid w:val="00E10016"/>
    <w:rsid w:val="00E22381"/>
    <w:rsid w:val="00E30329"/>
    <w:rsid w:val="00E31402"/>
    <w:rsid w:val="00E4135C"/>
    <w:rsid w:val="00E41967"/>
    <w:rsid w:val="00E451CC"/>
    <w:rsid w:val="00E46077"/>
    <w:rsid w:val="00E47F34"/>
    <w:rsid w:val="00E5218F"/>
    <w:rsid w:val="00E6075C"/>
    <w:rsid w:val="00E614A2"/>
    <w:rsid w:val="00E659A4"/>
    <w:rsid w:val="00E74332"/>
    <w:rsid w:val="00E76225"/>
    <w:rsid w:val="00E7687B"/>
    <w:rsid w:val="00E80E95"/>
    <w:rsid w:val="00E8788A"/>
    <w:rsid w:val="00E96381"/>
    <w:rsid w:val="00EB46B2"/>
    <w:rsid w:val="00EB735D"/>
    <w:rsid w:val="00EC04CF"/>
    <w:rsid w:val="00EC5BA3"/>
    <w:rsid w:val="00ED001A"/>
    <w:rsid w:val="00EF14E7"/>
    <w:rsid w:val="00EF4690"/>
    <w:rsid w:val="00F100E7"/>
    <w:rsid w:val="00F17332"/>
    <w:rsid w:val="00F17C40"/>
    <w:rsid w:val="00F2053B"/>
    <w:rsid w:val="00F24DF9"/>
    <w:rsid w:val="00F319A0"/>
    <w:rsid w:val="00F47C6A"/>
    <w:rsid w:val="00F542C5"/>
    <w:rsid w:val="00F56F62"/>
    <w:rsid w:val="00F6030D"/>
    <w:rsid w:val="00F61841"/>
    <w:rsid w:val="00F7314C"/>
    <w:rsid w:val="00F73A15"/>
    <w:rsid w:val="00F75D5C"/>
    <w:rsid w:val="00F813FB"/>
    <w:rsid w:val="00F8568B"/>
    <w:rsid w:val="00F94F46"/>
    <w:rsid w:val="00F9585A"/>
    <w:rsid w:val="00F9708C"/>
    <w:rsid w:val="00F976EA"/>
    <w:rsid w:val="00FA145B"/>
    <w:rsid w:val="00FA5E32"/>
    <w:rsid w:val="00FA7C49"/>
    <w:rsid w:val="00FB1912"/>
    <w:rsid w:val="00FC7725"/>
    <w:rsid w:val="00FD1BC9"/>
    <w:rsid w:val="00FD5BD3"/>
    <w:rsid w:val="00FD6258"/>
    <w:rsid w:val="00FD6AC3"/>
    <w:rsid w:val="00FE37A3"/>
    <w:rsid w:val="00FE4CED"/>
    <w:rsid w:val="00FF19E3"/>
    <w:rsid w:val="00FF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97CCA8C"/>
  <w15:docId w15:val="{340EADAE-77C7-4201-AEF2-CD361B213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D5BD3"/>
    <w:rPr>
      <w:lang w:val="fr-FR" w:eastAsia="en-US"/>
    </w:rPr>
  </w:style>
  <w:style w:type="paragraph" w:styleId="Titre1">
    <w:name w:val="heading 1"/>
    <w:basedOn w:val="Normal"/>
    <w:next w:val="Normal"/>
    <w:qFormat/>
    <w:rsid w:val="004A1145"/>
    <w:pPr>
      <w:numPr>
        <w:numId w:val="6"/>
      </w:numPr>
      <w:tabs>
        <w:tab w:val="clear" w:pos="432"/>
      </w:tabs>
      <w:spacing w:before="240" w:after="120"/>
      <w:ind w:left="425" w:hanging="425"/>
      <w:outlineLvl w:val="0"/>
    </w:pPr>
    <w:rPr>
      <w:rFonts w:ascii="Arial" w:hAnsi="Arial"/>
      <w:b/>
      <w:sz w:val="32"/>
      <w:szCs w:val="32"/>
      <w:lang w:eastAsia="fr-FR"/>
    </w:rPr>
  </w:style>
  <w:style w:type="paragraph" w:styleId="Titre2">
    <w:name w:val="heading 2"/>
    <w:basedOn w:val="Normal"/>
    <w:next w:val="Normal"/>
    <w:link w:val="Titre2Car"/>
    <w:qFormat/>
    <w:rsid w:val="006341E7"/>
    <w:pPr>
      <w:keepNext/>
      <w:numPr>
        <w:ilvl w:val="1"/>
        <w:numId w:val="6"/>
      </w:numPr>
      <w:tabs>
        <w:tab w:val="clear" w:pos="576"/>
      </w:tabs>
      <w:spacing w:before="240" w:after="120"/>
      <w:ind w:left="567" w:hanging="567"/>
      <w:outlineLvl w:val="1"/>
    </w:pPr>
    <w:rPr>
      <w:rFonts w:ascii="Arial" w:hAnsi="Arial"/>
      <w:b/>
      <w:sz w:val="28"/>
      <w:szCs w:val="28"/>
      <w:lang w:eastAsia="fr-FR"/>
    </w:rPr>
  </w:style>
  <w:style w:type="paragraph" w:styleId="Titre3">
    <w:name w:val="heading 3"/>
    <w:basedOn w:val="Normal"/>
    <w:next w:val="Normal"/>
    <w:qFormat/>
    <w:rsid w:val="00BE31C1"/>
    <w:pPr>
      <w:keepNext/>
      <w:numPr>
        <w:ilvl w:val="2"/>
        <w:numId w:val="6"/>
      </w:numPr>
      <w:tabs>
        <w:tab w:val="clear" w:pos="720"/>
      </w:tabs>
      <w:spacing w:before="240" w:after="120"/>
      <w:ind w:left="710" w:hanging="710"/>
      <w:outlineLvl w:val="2"/>
    </w:pPr>
    <w:rPr>
      <w:rFonts w:ascii="Arial" w:hAnsi="Arial"/>
      <w:b/>
      <w:sz w:val="24"/>
      <w:lang w:eastAsia="fr-FR"/>
    </w:rPr>
  </w:style>
  <w:style w:type="paragraph" w:styleId="Titre4">
    <w:name w:val="heading 4"/>
    <w:basedOn w:val="Normal"/>
    <w:next w:val="Normal"/>
    <w:link w:val="Titre4Car"/>
    <w:qFormat/>
    <w:rsid w:val="00FD5BD3"/>
    <w:pPr>
      <w:keepNext/>
      <w:outlineLvl w:val="3"/>
    </w:pPr>
    <w:rPr>
      <w:rFonts w:ascii="Arial" w:hAnsi="Arial"/>
      <w:sz w:val="22"/>
      <w:lang w:eastAsia="fr-FR"/>
    </w:rPr>
  </w:style>
  <w:style w:type="paragraph" w:styleId="Titre5">
    <w:name w:val="heading 5"/>
    <w:basedOn w:val="Normal"/>
    <w:next w:val="Normal"/>
    <w:qFormat/>
    <w:pPr>
      <w:keepNext/>
      <w:outlineLvl w:val="4"/>
    </w:pPr>
    <w:rPr>
      <w:rFonts w:ascii="Arial" w:hAnsi="Arial"/>
      <w:b/>
      <w:i/>
      <w:sz w:val="40"/>
      <w:lang w:eastAsia="fr-FR"/>
    </w:rPr>
  </w:style>
  <w:style w:type="paragraph" w:styleId="Titre6">
    <w:name w:val="heading 6"/>
    <w:basedOn w:val="Normal"/>
    <w:next w:val="Normal"/>
    <w:qFormat/>
    <w:rsid w:val="00E6075C"/>
    <w:pPr>
      <w:keepNext/>
      <w:spacing w:before="5160"/>
      <w:jc w:val="center"/>
      <w:outlineLvl w:val="5"/>
    </w:pPr>
    <w:rPr>
      <w:rFonts w:ascii="Arial" w:hAnsi="Arial"/>
      <w:sz w:val="72"/>
      <w:szCs w:val="72"/>
    </w:rPr>
  </w:style>
  <w:style w:type="paragraph" w:styleId="Titre7">
    <w:name w:val="heading 7"/>
    <w:basedOn w:val="Normal"/>
    <w:next w:val="Normal"/>
    <w:qFormat/>
    <w:rsid w:val="00052D80"/>
    <w:pPr>
      <w:keepNext/>
      <w:jc w:val="right"/>
      <w:outlineLvl w:val="6"/>
    </w:pPr>
    <w:rPr>
      <w:rFonts w:ascii="Arial" w:hAnsi="Arial" w:cs="Arial"/>
      <w:b/>
      <w:i/>
      <w:sz w:val="32"/>
    </w:rPr>
  </w:style>
  <w:style w:type="paragraph" w:styleId="Titre8">
    <w:name w:val="heading 8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80"/>
      <w:jc w:val="center"/>
      <w:outlineLvl w:val="7"/>
    </w:pPr>
    <w:rPr>
      <w:rFonts w:ascii="Arial" w:hAnsi="Arial"/>
      <w:sz w:val="40"/>
    </w:rPr>
  </w:style>
  <w:style w:type="paragraph" w:styleId="Titre9">
    <w:name w:val="heading 9"/>
    <w:basedOn w:val="Normal"/>
    <w:next w:val="Normal"/>
    <w:qFormat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36400A"/>
    <w:pPr>
      <w:pBdr>
        <w:bottom w:val="single" w:sz="4" w:space="1" w:color="auto"/>
      </w:pBdr>
      <w:tabs>
        <w:tab w:val="center" w:pos="5112"/>
        <w:tab w:val="right" w:pos="9372"/>
      </w:tabs>
      <w:spacing w:line="480" w:lineRule="auto"/>
    </w:pPr>
    <w:rPr>
      <w:rFonts w:ascii="Arial" w:hAnsi="Arial"/>
      <w:b/>
      <w:i/>
      <w:lang w:eastAsia="fr-FR"/>
    </w:rPr>
  </w:style>
  <w:style w:type="paragraph" w:styleId="Pieddepage">
    <w:name w:val="footer"/>
    <w:basedOn w:val="Normal"/>
    <w:rsid w:val="00E6075C"/>
    <w:pPr>
      <w:pBdr>
        <w:top w:val="single" w:sz="4" w:space="1" w:color="auto"/>
      </w:pBdr>
      <w:tabs>
        <w:tab w:val="center" w:pos="4536"/>
        <w:tab w:val="right" w:pos="9356"/>
      </w:tabs>
    </w:pPr>
    <w:rPr>
      <w:rFonts w:ascii="Arial" w:hAnsi="Arial" w:cs="Arial"/>
      <w:b/>
      <w:i/>
    </w:rPr>
  </w:style>
  <w:style w:type="paragraph" w:styleId="TM1">
    <w:name w:val="toc 1"/>
    <w:basedOn w:val="Normal"/>
    <w:next w:val="Normal"/>
    <w:autoRedefine/>
    <w:uiPriority w:val="39"/>
    <w:rsid w:val="00B56077"/>
    <w:pPr>
      <w:tabs>
        <w:tab w:val="left" w:pos="400"/>
        <w:tab w:val="right" w:leader="underscore" w:pos="9344"/>
      </w:tabs>
      <w:spacing w:before="120"/>
    </w:pPr>
    <w:rPr>
      <w:rFonts w:ascii="Arial" w:hAnsi="Arial"/>
      <w:b/>
      <w:sz w:val="24"/>
    </w:rPr>
  </w:style>
  <w:style w:type="paragraph" w:customStyle="1" w:styleId="Retrait1">
    <w:name w:val="Retrait 1"/>
    <w:basedOn w:val="Normal"/>
    <w:rsid w:val="00332A97"/>
    <w:pPr>
      <w:spacing w:after="120"/>
      <w:ind w:left="431"/>
      <w:jc w:val="both"/>
    </w:pPr>
    <w:rPr>
      <w:rFonts w:ascii="Arial" w:hAnsi="Arial"/>
      <w:sz w:val="24"/>
      <w:lang w:eastAsia="fr-FR"/>
    </w:rPr>
  </w:style>
  <w:style w:type="paragraph" w:customStyle="1" w:styleId="Retrait2">
    <w:name w:val="Retrait 2"/>
    <w:basedOn w:val="Retrait1"/>
    <w:rsid w:val="00332A97"/>
    <w:pPr>
      <w:ind w:left="567"/>
    </w:pPr>
  </w:style>
  <w:style w:type="paragraph" w:customStyle="1" w:styleId="Retrait3">
    <w:name w:val="Retrait 3"/>
    <w:basedOn w:val="Retrait2"/>
    <w:rsid w:val="00BE31C1"/>
    <w:pPr>
      <w:ind w:left="710"/>
    </w:pPr>
  </w:style>
  <w:style w:type="paragraph" w:styleId="TM2">
    <w:name w:val="toc 2"/>
    <w:basedOn w:val="Normal"/>
    <w:next w:val="Normal"/>
    <w:autoRedefine/>
    <w:uiPriority w:val="39"/>
    <w:pPr>
      <w:spacing w:before="120"/>
      <w:ind w:left="200"/>
    </w:pPr>
    <w:rPr>
      <w:rFonts w:ascii="Arial" w:hAnsi="Arial"/>
      <w:b/>
      <w:sz w:val="22"/>
    </w:rPr>
  </w:style>
  <w:style w:type="paragraph" w:styleId="TM3">
    <w:name w:val="toc 3"/>
    <w:basedOn w:val="Normal"/>
    <w:next w:val="Normal"/>
    <w:autoRedefine/>
    <w:uiPriority w:val="39"/>
    <w:pPr>
      <w:ind w:left="400"/>
    </w:pPr>
    <w:rPr>
      <w:rFonts w:ascii="Arial" w:hAnsi="Arial"/>
    </w:rPr>
  </w:style>
  <w:style w:type="paragraph" w:styleId="TM4">
    <w:name w:val="toc 4"/>
    <w:basedOn w:val="Normal"/>
    <w:next w:val="Normal"/>
    <w:autoRedefine/>
    <w:semiHidden/>
    <w:pPr>
      <w:ind w:left="600"/>
    </w:pPr>
    <w:rPr>
      <w:rFonts w:ascii="Arial" w:hAnsi="Arial"/>
    </w:rPr>
  </w:style>
  <w:style w:type="paragraph" w:styleId="TM5">
    <w:name w:val="toc 5"/>
    <w:basedOn w:val="Normal"/>
    <w:next w:val="Normal"/>
    <w:autoRedefine/>
    <w:semiHidden/>
    <w:pPr>
      <w:ind w:left="800"/>
    </w:pPr>
    <w:rPr>
      <w:rFonts w:ascii="Arial" w:hAnsi="Arial"/>
    </w:r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character" w:styleId="Marquedecommentaire">
    <w:name w:val="annotation reference"/>
    <w:semiHidden/>
    <w:rPr>
      <w:sz w:val="16"/>
      <w:szCs w:val="16"/>
    </w:rPr>
  </w:style>
  <w:style w:type="paragraph" w:styleId="Commentaire">
    <w:name w:val="annotation text"/>
    <w:basedOn w:val="Normal"/>
    <w:semiHidden/>
  </w:style>
  <w:style w:type="paragraph" w:styleId="Textedebulles">
    <w:name w:val="Balloon Text"/>
    <w:basedOn w:val="Normal"/>
    <w:semiHidden/>
    <w:rsid w:val="004D66A8"/>
    <w:rPr>
      <w:rFonts w:ascii="Tahoma" w:hAnsi="Tahoma" w:cs="Tahoma"/>
      <w:sz w:val="16"/>
      <w:szCs w:val="16"/>
    </w:rPr>
  </w:style>
  <w:style w:type="paragraph" w:customStyle="1" w:styleId="RetraitTitre2">
    <w:name w:val="Retrait Titre 2"/>
    <w:basedOn w:val="Normal"/>
    <w:rsid w:val="00C41638"/>
    <w:pPr>
      <w:spacing w:line="360" w:lineRule="auto"/>
      <w:ind w:left="567"/>
    </w:pPr>
    <w:rPr>
      <w:rFonts w:ascii="Arial" w:hAnsi="Arial"/>
      <w:sz w:val="24"/>
    </w:rPr>
  </w:style>
  <w:style w:type="paragraph" w:styleId="Objetducommentaire">
    <w:name w:val="annotation subject"/>
    <w:basedOn w:val="Commentaire"/>
    <w:next w:val="Commentaire"/>
    <w:semiHidden/>
    <w:rsid w:val="00437390"/>
    <w:rPr>
      <w:b/>
      <w:bCs/>
    </w:rPr>
  </w:style>
  <w:style w:type="table" w:styleId="Grilledutableau">
    <w:name w:val="Table Grid"/>
    <w:basedOn w:val="TableauNormal"/>
    <w:rsid w:val="00E60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1">
    <w:name w:val="Note 1"/>
    <w:basedOn w:val="Normal"/>
    <w:rsid w:val="0036400A"/>
    <w:pPr>
      <w:spacing w:after="120"/>
      <w:ind w:left="1846" w:right="-18" w:hanging="1415"/>
      <w:jc w:val="both"/>
    </w:pPr>
    <w:rPr>
      <w:rFonts w:ascii="Arial" w:hAnsi="Arial"/>
      <w:sz w:val="24"/>
      <w:lang w:eastAsia="fr-FR"/>
    </w:rPr>
  </w:style>
  <w:style w:type="paragraph" w:customStyle="1" w:styleId="Note2">
    <w:name w:val="Note 2"/>
    <w:basedOn w:val="Note1"/>
    <w:rsid w:val="0036400A"/>
    <w:pPr>
      <w:ind w:left="1988" w:hanging="1420"/>
    </w:pPr>
    <w:rPr>
      <w:szCs w:val="24"/>
    </w:rPr>
  </w:style>
  <w:style w:type="paragraph" w:customStyle="1" w:styleId="Note3">
    <w:name w:val="Note 3"/>
    <w:basedOn w:val="Note2"/>
    <w:rsid w:val="00BE31C1"/>
    <w:pPr>
      <w:ind w:left="2130"/>
    </w:pPr>
  </w:style>
  <w:style w:type="paragraph" w:customStyle="1" w:styleId="Puceflcheniveau1">
    <w:name w:val="Puce flèchée niveau 1"/>
    <w:basedOn w:val="Listepuces2"/>
    <w:link w:val="Puceflcheniveau1Car"/>
    <w:rsid w:val="00473BE1"/>
    <w:pPr>
      <w:numPr>
        <w:numId w:val="0"/>
      </w:numPr>
      <w:tabs>
        <w:tab w:val="num" w:pos="360"/>
        <w:tab w:val="left" w:leader="dot" w:pos="10206"/>
      </w:tabs>
      <w:spacing w:after="120"/>
    </w:pPr>
    <w:rPr>
      <w:sz w:val="24"/>
      <w:lang w:val="fr-CH" w:eastAsia="fr-FR"/>
    </w:rPr>
  </w:style>
  <w:style w:type="character" w:customStyle="1" w:styleId="Puceflcheniveau1Car">
    <w:name w:val="Puce flèchée niveau 1 Car"/>
    <w:link w:val="Puceflcheniveau1"/>
    <w:rsid w:val="00473BE1"/>
    <w:rPr>
      <w:sz w:val="24"/>
      <w:lang w:val="fr-CH" w:eastAsia="fr-FR"/>
    </w:rPr>
  </w:style>
  <w:style w:type="paragraph" w:styleId="Listepuces2">
    <w:name w:val="List Bullet 2"/>
    <w:basedOn w:val="Normal"/>
    <w:rsid w:val="00473BE1"/>
    <w:pPr>
      <w:numPr>
        <w:numId w:val="12"/>
      </w:numPr>
    </w:pPr>
  </w:style>
  <w:style w:type="paragraph" w:customStyle="1" w:styleId="PCode">
    <w:name w:val="P_Code"/>
    <w:basedOn w:val="Normal"/>
    <w:link w:val="PCodeCar"/>
    <w:qFormat/>
    <w:rsid w:val="009247D8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EAF1DD" w:themeFill="accent3" w:themeFillTint="33"/>
    </w:pPr>
    <w:rPr>
      <w:rFonts w:ascii="Courier New" w:hAnsi="Courier New"/>
      <w:sz w:val="18"/>
      <w:lang w:eastAsia="fr-FR"/>
    </w:rPr>
  </w:style>
  <w:style w:type="character" w:customStyle="1" w:styleId="PCodeCar">
    <w:name w:val="P_Code Car"/>
    <w:basedOn w:val="Policepardfaut"/>
    <w:link w:val="PCode"/>
    <w:rsid w:val="009247D8"/>
    <w:rPr>
      <w:rFonts w:ascii="Courier New" w:hAnsi="Courier New"/>
      <w:sz w:val="18"/>
      <w:shd w:val="clear" w:color="auto" w:fill="EAF1DD" w:themeFill="accent3" w:themeFillTint="33"/>
      <w:lang w:val="fr-FR" w:eastAsia="fr-FR"/>
    </w:rPr>
  </w:style>
  <w:style w:type="character" w:customStyle="1" w:styleId="Titre2Car">
    <w:name w:val="Titre 2 Car"/>
    <w:basedOn w:val="Policepardfaut"/>
    <w:link w:val="Titre2"/>
    <w:rsid w:val="00A00406"/>
    <w:rPr>
      <w:rFonts w:ascii="Arial" w:hAnsi="Arial"/>
      <w:b/>
      <w:sz w:val="28"/>
      <w:szCs w:val="28"/>
      <w:lang w:val="fr-FR" w:eastAsia="fr-FR"/>
    </w:rPr>
  </w:style>
  <w:style w:type="paragraph" w:styleId="Paragraphedeliste">
    <w:name w:val="List Paragraph"/>
    <w:basedOn w:val="Normal"/>
    <w:uiPriority w:val="34"/>
    <w:qFormat/>
    <w:rsid w:val="00FD5BD3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rsid w:val="00FD5BD3"/>
    <w:rPr>
      <w:rFonts w:ascii="Arial" w:hAnsi="Arial"/>
      <w:sz w:val="22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9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1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9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5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4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4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4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10" Type="http://schemas.openxmlformats.org/officeDocument/2006/relationships/image" Target="media/image1.jpe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footnotes" Target="footnot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latog\Desktop\EMF\2013-2014\w20_3i1\Projet_Perso_Mod&#232;l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EFC8B7315DA4449F69FE97A704FE57" ma:contentTypeVersion="39" ma:contentTypeDescription="Crée un document." ma:contentTypeScope="" ma:versionID="50f196367aec8f37d0a398234b0f7b17">
  <xsd:schema xmlns:xsd="http://www.w3.org/2001/XMLSchema" xmlns:xs="http://www.w3.org/2001/XMLSchema" xmlns:p="http://schemas.microsoft.com/office/2006/metadata/properties" xmlns:ns2="cc3645a1-58b5-4da5-acb4-f681c13b5e81" xmlns:ns3="3fb344db-9a83-4925-8457-d4a81a8233b7" xmlns:ns4="52c6fd7a-766c-4f84-9f35-2a37be325271" targetNamespace="http://schemas.microsoft.com/office/2006/metadata/properties" ma:root="true" ma:fieldsID="78bd20473fe67c3676d1740625aa318f" ns2:_="" ns3:_="" ns4:_="">
    <xsd:import namespace="cc3645a1-58b5-4da5-acb4-f681c13b5e81"/>
    <xsd:import namespace="3fb344db-9a83-4925-8457-d4a81a8233b7"/>
    <xsd:import namespace="52c6fd7a-766c-4f84-9f35-2a37be3252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3:SharedWithUsers" minOccurs="0"/>
                <xsd:element ref="ns3:SharedWithDetails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Teams_Channel_Section_Location" minOccurs="0"/>
                <xsd:element ref="ns4:MediaServiceLocation" minOccurs="0"/>
                <xsd:element ref="ns3:TaxCatchAll" minOccurs="0"/>
                <xsd:element ref="ns4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3645a1-58b5-4da5-acb4-f681c13b5e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b344db-9a83-4925-8457-d4a81a8233b7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42" nillable="true" ma:displayName="Taxonomy Catch All Column" ma:hidden="true" ma:list="{eaa9ff0e-444f-4924-a542-003244b4a934}" ma:internalName="TaxCatchAll" ma:showField="CatchAllData" ma:web="3fb344db-9a83-4925-8457-d4a81a8233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c6fd7a-766c-4f84-9f35-2a37be325271" elementFormDefault="qualified">
    <xsd:import namespace="http://schemas.microsoft.com/office/2006/documentManagement/types"/>
    <xsd:import namespace="http://schemas.microsoft.com/office/infopath/2007/PartnerControls"/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0" nillable="true" ma:displayName="Notebook Type" ma:internalName="NotebookType">
      <xsd:simpleType>
        <xsd:restriction base="dms:Text"/>
      </xsd:simpleType>
    </xsd:element>
    <xsd:element name="FolderType" ma:index="21" nillable="true" ma:displayName="Folder Type" ma:internalName="FolderType">
      <xsd:simpleType>
        <xsd:restriction base="dms:Text"/>
      </xsd:simpleType>
    </xsd:element>
    <xsd:element name="CultureName" ma:index="22" nillable="true" ma:displayName="Culture Name" ma:internalName="CultureName">
      <xsd:simpleType>
        <xsd:restriction base="dms:Text"/>
      </xsd:simpleType>
    </xsd:element>
    <xsd:element name="AppVersion" ma:index="23" nillable="true" ma:displayName="App Version" ma:internalName="AppVersion">
      <xsd:simpleType>
        <xsd:restriction base="dms:Text"/>
      </xsd:simpleType>
    </xsd:element>
    <xsd:element name="TeamsChannelId" ma:index="24" nillable="true" ma:displayName="Teams Channel Id" ma:internalName="TeamsChannelId">
      <xsd:simpleType>
        <xsd:restriction base="dms:Text"/>
      </xsd:simpleType>
    </xsd:element>
    <xsd:element name="Owner" ma:index="2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6" nillable="true" ma:displayName="Math Settings" ma:internalName="Math_Settings">
      <xsd:simpleType>
        <xsd:restriction base="dms:Text"/>
      </xsd:simpleType>
    </xsd:element>
    <xsd:element name="DefaultSectionNames" ma:index="27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8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9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0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1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2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3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4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5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6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Teams_Channel_Section_Location" ma:index="40" nillable="true" ma:displayName="Teams Channel Section Location" ma:internalName="Teams_Channel_Section_Location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4" nillable="true" ma:taxonomy="true" ma:internalName="lcf76f155ced4ddcb4097134ff3c332f" ma:taxonomyFieldName="MediaServiceImageTags" ma:displayName="Balises d’images" ma:readOnly="false" ma:fieldId="{5cf76f15-5ced-4ddc-b409-7134ff3c332f}" ma:taxonomyMulti="true" ma:sspId="fbd933d8-63e4-4f7e-90f6-66429bb13b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6E0FC91-09A2-47BF-95CA-1411364D7FE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51B430D-04A0-47C1-8B6A-59685AF925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3645a1-58b5-4da5-acb4-f681c13b5e81"/>
    <ds:schemaRef ds:uri="3fb344db-9a83-4925-8457-d4a81a8233b7"/>
    <ds:schemaRef ds:uri="52c6fd7a-766c-4f84-9f35-2a37be3252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CCE0030-76A2-4EEA-806C-24DC121204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Projet_Perso_Modèle.dot</Template>
  <TotalTime>0</TotalTime>
  <Pages>62</Pages>
  <Words>11108</Words>
  <Characters>61100</Characters>
  <Application>Microsoft Office Word</Application>
  <DocSecurity>0</DocSecurity>
  <Lines>509</Lines>
  <Paragraphs>144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Titre du module</vt:lpstr>
    </vt:vector>
  </TitlesOfParts>
  <Company>EMF</Company>
  <LinksUpToDate>false</LinksUpToDate>
  <CharactersWithSpaces>72064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Titre du module</dc:title>
  <dc:subject/>
  <dc:creator>Administrateur</dc:creator>
  <cp:keywords/>
  <cp:lastModifiedBy>Gfeller Malcolm</cp:lastModifiedBy>
  <cp:revision>152</cp:revision>
  <cp:lastPrinted>2017-03-21T16:00:00Z</cp:lastPrinted>
  <dcterms:created xsi:type="dcterms:W3CDTF">2013-10-15T17:08:00Z</dcterms:created>
  <dcterms:modified xsi:type="dcterms:W3CDTF">2023-06-23T15:35:00Z</dcterms:modified>
</cp:coreProperties>
</file>